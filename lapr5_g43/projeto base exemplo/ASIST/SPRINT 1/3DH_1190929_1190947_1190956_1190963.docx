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0A407" w14:textId="77777777" w:rsidR="00E32082" w:rsidRPr="009325E6" w:rsidRDefault="00E32082" w:rsidP="1CCDCACB">
      <w:pPr>
        <w:pStyle w:val="Corpodetexto"/>
        <w:jc w:val="right"/>
        <w:rPr>
          <w:rFonts w:asciiTheme="minorHAnsi" w:hAnsiTheme="minorHAnsi" w:cstheme="minorBidi"/>
        </w:rPr>
      </w:pPr>
      <w:bookmarkStart w:id="0" w:name="bkRunHead"/>
    </w:p>
    <w:p w14:paraId="51419CB3" w14:textId="77777777" w:rsidR="00E32082" w:rsidRPr="009325E6" w:rsidRDefault="00E32082">
      <w:pPr>
        <w:pStyle w:val="Corpodetexto"/>
        <w:rPr>
          <w:rFonts w:asciiTheme="minorHAnsi" w:hAnsiTheme="minorHAnsi" w:cstheme="minorHAnsi"/>
        </w:rPr>
      </w:pPr>
    </w:p>
    <w:p w14:paraId="5D25581E" w14:textId="77777777" w:rsidR="00E32082" w:rsidRPr="009325E6" w:rsidRDefault="001E1403">
      <w:pPr>
        <w:pStyle w:val="Corpodetexto"/>
        <w:rPr>
          <w:rFonts w:asciiTheme="minorHAnsi" w:hAnsiTheme="minorHAnsi" w:cstheme="minorHAnsi"/>
        </w:rPr>
      </w:pPr>
      <w:r w:rsidRPr="009325E6">
        <w:rPr>
          <w:rFonts w:asciiTheme="minorHAnsi" w:hAnsiTheme="minorHAnsi" w:cstheme="minorHAnsi"/>
          <w:noProof/>
        </w:rPr>
        <w:drawing>
          <wp:anchor distT="0" distB="0" distL="114300" distR="114300" simplePos="0" relativeHeight="251658240" behindDoc="0" locked="0" layoutInCell="1" allowOverlap="1" wp14:anchorId="4890F039" wp14:editId="7B5C95BE">
            <wp:simplePos x="0" y="0"/>
            <wp:positionH relativeFrom="margin">
              <wp:posOffset>294005</wp:posOffset>
            </wp:positionH>
            <wp:positionV relativeFrom="margin">
              <wp:posOffset>9780905</wp:posOffset>
            </wp:positionV>
            <wp:extent cx="1619885" cy="539750"/>
            <wp:effectExtent l="0" t="0" r="0" b="0"/>
            <wp:wrapSquare wrapText="bothSides"/>
            <wp:docPr id="3" name="Imagem 2" descr="logo_ISEP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logo_ISEP_sma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9885" cy="539750"/>
                    </a:xfrm>
                    <a:prstGeom prst="rect">
                      <a:avLst/>
                    </a:prstGeom>
                    <a:noFill/>
                  </pic:spPr>
                </pic:pic>
              </a:graphicData>
            </a:graphic>
            <wp14:sizeRelH relativeFrom="margin">
              <wp14:pctWidth>0</wp14:pctWidth>
            </wp14:sizeRelH>
            <wp14:sizeRelV relativeFrom="margin">
              <wp14:pctHeight>0</wp14:pctHeight>
            </wp14:sizeRelV>
          </wp:anchor>
        </w:drawing>
      </w:r>
    </w:p>
    <w:p w14:paraId="655E0F5A" w14:textId="193C4080" w:rsidR="00E32082" w:rsidRPr="009325E6" w:rsidRDefault="00683BEF" w:rsidP="000114C4">
      <w:pPr>
        <w:pStyle w:val="Corpodetexto"/>
        <w:jc w:val="center"/>
        <w:rPr>
          <w:rFonts w:asciiTheme="minorHAnsi" w:hAnsiTheme="minorHAnsi" w:cstheme="minorHAnsi"/>
        </w:rPr>
      </w:pPr>
      <w:r w:rsidRPr="009325E6">
        <w:rPr>
          <w:rFonts w:asciiTheme="minorHAnsi" w:hAnsiTheme="minorHAnsi" w:cstheme="minorHAnsi"/>
          <w:noProof/>
        </w:rPr>
        <w:drawing>
          <wp:inline distT="0" distB="0" distL="0" distR="0" wp14:anchorId="4FFED150" wp14:editId="0A061291">
            <wp:extent cx="3968750" cy="1165608"/>
            <wp:effectExtent l="0" t="0" r="0" b="0"/>
            <wp:docPr id="1" name="Imagem 1" descr="Uma imagem com alimentaç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alimentação&#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3986281" cy="1170757"/>
                    </a:xfrm>
                    <a:prstGeom prst="rect">
                      <a:avLst/>
                    </a:prstGeom>
                  </pic:spPr>
                </pic:pic>
              </a:graphicData>
            </a:graphic>
          </wp:inline>
        </w:drawing>
      </w:r>
    </w:p>
    <w:p w14:paraId="6F3D3661" w14:textId="77777777" w:rsidR="00E90153" w:rsidRPr="009325E6" w:rsidRDefault="00E90153" w:rsidP="000114C4">
      <w:pPr>
        <w:pStyle w:val="Ttulo"/>
        <w:jc w:val="center"/>
        <w:rPr>
          <w:rFonts w:asciiTheme="minorHAnsi" w:hAnsiTheme="minorHAnsi" w:cstheme="minorHAnsi"/>
          <w:b/>
          <w:color w:val="000000"/>
          <w:sz w:val="36"/>
          <w:szCs w:val="36"/>
        </w:rPr>
      </w:pPr>
    </w:p>
    <w:p w14:paraId="671D4ABD" w14:textId="63F896BE" w:rsidR="001461EF" w:rsidRPr="001461EF" w:rsidRDefault="00492EBD" w:rsidP="001461EF">
      <w:pPr>
        <w:pStyle w:val="Ttulo"/>
        <w:jc w:val="center"/>
        <w:rPr>
          <w:rFonts w:asciiTheme="minorHAnsi" w:hAnsiTheme="minorHAnsi" w:cstheme="minorHAnsi"/>
          <w:b/>
          <w:color w:val="000000"/>
          <w:sz w:val="36"/>
          <w:szCs w:val="36"/>
        </w:rPr>
      </w:pPr>
      <w:r w:rsidRPr="009325E6">
        <w:rPr>
          <w:rFonts w:asciiTheme="minorHAnsi" w:hAnsiTheme="minorHAnsi" w:cstheme="minorHAnsi"/>
          <w:noProof/>
        </w:rPr>
        <mc:AlternateContent>
          <mc:Choice Requires="wps">
            <w:drawing>
              <wp:anchor distT="0" distB="0" distL="114300" distR="114300" simplePos="0" relativeHeight="251658241" behindDoc="0" locked="0" layoutInCell="1" allowOverlap="1" wp14:anchorId="7058EA83" wp14:editId="527F559B">
                <wp:simplePos x="0" y="0"/>
                <wp:positionH relativeFrom="column">
                  <wp:posOffset>114300</wp:posOffset>
                </wp:positionH>
                <wp:positionV relativeFrom="paragraph">
                  <wp:posOffset>164465</wp:posOffset>
                </wp:positionV>
                <wp:extent cx="1828800" cy="1828800"/>
                <wp:effectExtent l="0" t="0" r="0" b="0"/>
                <wp:wrapSquare wrapText="bothSides"/>
                <wp:docPr id="5" name="Caixa de texto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CC48E63" w14:textId="69B0B2F5" w:rsidR="00537446" w:rsidRPr="009C6037" w:rsidRDefault="00537446" w:rsidP="00537446">
                            <w:pPr>
                              <w:jc w:val="center"/>
                              <w:rPr>
                                <w:rFonts w:asciiTheme="minorHAnsi" w:hAnsiTheme="minorHAnsi"/>
                                <w:color w:val="000000"/>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058EA83" id="_x0000_t202" coordsize="21600,21600" o:spt="202" path="m,l,21600r21600,l21600,xe">
                <v:stroke joinstyle="miter"/>
                <v:path gradientshapeok="t" o:connecttype="rect"/>
              </v:shapetype>
              <v:shape id="Caixa de texto 5" o:spid="_x0000_s1026" type="#_x0000_t202" style="position:absolute;left:0;text-align:left;margin-left:9pt;margin-top:12.95pt;width:2in;height:2in;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" filled="f" stroked="f">
                <v:textbox style="mso-fit-shape-to-text:t">
                  <w:txbxContent>
                    <w:p w14:paraId="1CC48E63" w14:textId="69B0B2F5" w:rsidR="00537446" w:rsidRPr="009C6037" w:rsidRDefault="00537446" w:rsidP="00537446">
                      <w:pPr>
                        <w:jc w:val="center"/>
                        <w:rPr>
                          <w:rFonts w:asciiTheme="minorHAnsi" w:hAnsiTheme="minorHAnsi"/>
                          <w:color w:val="000000"/>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xbxContent>
                </v:textbox>
                <w10:wrap type="square"/>
              </v:shape>
            </w:pict>
          </mc:Fallback>
        </mc:AlternateContent>
      </w:r>
      <w:r w:rsidR="00E32082" w:rsidRPr="009325E6">
        <w:rPr>
          <w:rFonts w:asciiTheme="minorHAnsi" w:hAnsiTheme="minorHAnsi" w:cstheme="minorHAnsi"/>
          <w:b/>
          <w:color w:val="000000"/>
          <w:sz w:val="36"/>
          <w:szCs w:val="36"/>
        </w:rPr>
        <w:t>Relatório</w:t>
      </w:r>
      <w:r w:rsidR="00B731BA" w:rsidRPr="009325E6">
        <w:rPr>
          <w:rFonts w:asciiTheme="minorHAnsi" w:hAnsiTheme="minorHAnsi" w:cstheme="minorHAnsi"/>
          <w:b/>
          <w:color w:val="000000"/>
          <w:sz w:val="36"/>
          <w:szCs w:val="36"/>
        </w:rPr>
        <w:t xml:space="preserve"> d</w:t>
      </w:r>
      <w:bookmarkEnd w:id="0"/>
      <w:r w:rsidR="00BE2CEC">
        <w:rPr>
          <w:rFonts w:asciiTheme="minorHAnsi" w:hAnsiTheme="minorHAnsi" w:cstheme="minorHAnsi"/>
          <w:b/>
          <w:color w:val="000000"/>
          <w:sz w:val="36"/>
          <w:szCs w:val="36"/>
        </w:rPr>
        <w:t>o Sprint 1</w:t>
      </w:r>
    </w:p>
    <w:p w14:paraId="48E37ECA" w14:textId="77777777" w:rsidR="00E90153" w:rsidRPr="009325E6" w:rsidRDefault="00E90153" w:rsidP="00CA01E1">
      <w:pPr>
        <w:pStyle w:val="SemEspaamento"/>
        <w:widowControl w:val="0"/>
        <w:spacing w:line="276" w:lineRule="auto"/>
        <w:jc w:val="center"/>
        <w:rPr>
          <w:rFonts w:cstheme="minorHAnsi"/>
          <w:b/>
          <w:sz w:val="24"/>
          <w:szCs w:val="24"/>
        </w:rPr>
      </w:pPr>
    </w:p>
    <w:p w14:paraId="0BC7ED3C" w14:textId="12B68316" w:rsidR="001461EF" w:rsidRDefault="001461EF" w:rsidP="001461EF">
      <w:pPr>
        <w:pStyle w:val="SemEspaamento"/>
        <w:widowControl w:val="0"/>
        <w:spacing w:line="276" w:lineRule="auto"/>
        <w:rPr>
          <w:rFonts w:cstheme="minorHAnsi"/>
          <w:b/>
          <w:i/>
          <w:sz w:val="24"/>
          <w:szCs w:val="24"/>
        </w:rPr>
      </w:pPr>
    </w:p>
    <w:p w14:paraId="2D4B975F" w14:textId="77777777" w:rsidR="001461EF" w:rsidRDefault="001461EF" w:rsidP="001461EF">
      <w:pPr>
        <w:pStyle w:val="SemEspaamento"/>
        <w:widowControl w:val="0"/>
        <w:spacing w:line="276" w:lineRule="auto"/>
        <w:rPr>
          <w:rFonts w:cstheme="minorHAnsi"/>
          <w:sz w:val="24"/>
          <w:szCs w:val="24"/>
        </w:rPr>
      </w:pPr>
    </w:p>
    <w:p w14:paraId="645F04B1" w14:textId="77777777" w:rsidR="001461EF" w:rsidRDefault="001461EF" w:rsidP="001461EF">
      <w:pPr>
        <w:pStyle w:val="SemEspaamento"/>
        <w:widowControl w:val="0"/>
        <w:spacing w:line="276" w:lineRule="auto"/>
        <w:rPr>
          <w:rFonts w:cstheme="minorHAnsi"/>
          <w:sz w:val="24"/>
          <w:szCs w:val="24"/>
        </w:rPr>
      </w:pPr>
    </w:p>
    <w:p w14:paraId="73035E0B" w14:textId="272E65EE" w:rsidR="001461EF" w:rsidRPr="001461EF" w:rsidRDefault="001461EF" w:rsidP="001461EF">
      <w:pPr>
        <w:pStyle w:val="SemEspaamento"/>
        <w:widowControl w:val="0"/>
        <w:spacing w:line="276" w:lineRule="auto"/>
        <w:rPr>
          <w:rFonts w:cstheme="minorHAnsi"/>
          <w:b/>
          <w:i/>
          <w:sz w:val="24"/>
          <w:szCs w:val="24"/>
        </w:rPr>
      </w:pPr>
      <w:r w:rsidRPr="009325E6">
        <w:rPr>
          <w:rFonts w:cstheme="minorHAnsi"/>
          <w:b/>
          <w:sz w:val="24"/>
          <w:szCs w:val="24"/>
        </w:rPr>
        <w:t>Turma 2DH _ Grupo 43</w:t>
      </w:r>
    </w:p>
    <w:p w14:paraId="4279DB3E" w14:textId="48C61AEA" w:rsidR="00CA01E1" w:rsidRPr="009325E6" w:rsidRDefault="00A27C78" w:rsidP="001461EF">
      <w:pPr>
        <w:pStyle w:val="SemEspaamento"/>
        <w:widowControl w:val="0"/>
        <w:spacing w:line="276" w:lineRule="auto"/>
        <w:rPr>
          <w:rFonts w:cstheme="minorHAnsi"/>
          <w:sz w:val="24"/>
          <w:szCs w:val="24"/>
        </w:rPr>
      </w:pPr>
      <w:r w:rsidRPr="009325E6">
        <w:rPr>
          <w:rFonts w:cstheme="minorHAnsi"/>
          <w:sz w:val="24"/>
          <w:szCs w:val="24"/>
        </w:rPr>
        <w:t>11909</w:t>
      </w:r>
      <w:r w:rsidR="001461EF">
        <w:rPr>
          <w:rFonts w:cstheme="minorHAnsi"/>
          <w:sz w:val="24"/>
          <w:szCs w:val="24"/>
        </w:rPr>
        <w:t>29</w:t>
      </w:r>
      <w:r w:rsidR="00CA01E1" w:rsidRPr="009325E6">
        <w:rPr>
          <w:rFonts w:cstheme="minorHAnsi"/>
          <w:sz w:val="24"/>
          <w:szCs w:val="24"/>
        </w:rPr>
        <w:t xml:space="preserve"> _</w:t>
      </w:r>
      <w:r w:rsidR="001461EF">
        <w:rPr>
          <w:rFonts w:cstheme="minorHAnsi"/>
          <w:sz w:val="24"/>
          <w:szCs w:val="24"/>
        </w:rPr>
        <w:t xml:space="preserve"> Patrícia Barbosa</w:t>
      </w:r>
      <w:r w:rsidR="00CA01E1" w:rsidRPr="009325E6">
        <w:rPr>
          <w:rFonts w:cstheme="minorHAnsi"/>
          <w:sz w:val="24"/>
          <w:szCs w:val="24"/>
        </w:rPr>
        <w:t xml:space="preserve"> </w:t>
      </w:r>
    </w:p>
    <w:p w14:paraId="000CE6C1" w14:textId="00FC3DC0" w:rsidR="001461EF" w:rsidRDefault="001461EF" w:rsidP="001461EF">
      <w:pPr>
        <w:pStyle w:val="SemEspaamento"/>
        <w:widowControl w:val="0"/>
        <w:spacing w:line="276" w:lineRule="auto"/>
        <w:rPr>
          <w:rFonts w:cstheme="minorHAnsi"/>
          <w:sz w:val="24"/>
          <w:szCs w:val="24"/>
        </w:rPr>
      </w:pPr>
      <w:r>
        <w:rPr>
          <w:rFonts w:cstheme="minorHAnsi"/>
          <w:sz w:val="24"/>
          <w:szCs w:val="24"/>
        </w:rPr>
        <w:t>1190947 _ Pedro Fraga</w:t>
      </w:r>
    </w:p>
    <w:p w14:paraId="57DCB29D" w14:textId="47FAEAC2" w:rsidR="00CA01E1" w:rsidRPr="009325E6" w:rsidRDefault="00A27C78" w:rsidP="001461EF">
      <w:pPr>
        <w:pStyle w:val="SemEspaamento"/>
        <w:widowControl w:val="0"/>
        <w:spacing w:line="276" w:lineRule="auto"/>
        <w:rPr>
          <w:rFonts w:cstheme="minorHAnsi"/>
          <w:sz w:val="24"/>
          <w:szCs w:val="24"/>
        </w:rPr>
      </w:pPr>
      <w:r w:rsidRPr="009325E6">
        <w:rPr>
          <w:rFonts w:cstheme="minorHAnsi"/>
          <w:sz w:val="24"/>
          <w:szCs w:val="24"/>
        </w:rPr>
        <w:t>1190956</w:t>
      </w:r>
      <w:r w:rsidR="00CA01E1" w:rsidRPr="009325E6">
        <w:rPr>
          <w:rFonts w:cstheme="minorHAnsi"/>
          <w:sz w:val="24"/>
          <w:szCs w:val="24"/>
        </w:rPr>
        <w:t xml:space="preserve"> _ </w:t>
      </w:r>
      <w:r w:rsidRPr="009325E6">
        <w:rPr>
          <w:rFonts w:cstheme="minorHAnsi"/>
          <w:sz w:val="24"/>
          <w:szCs w:val="24"/>
        </w:rPr>
        <w:t>Pedro Garcia</w:t>
      </w:r>
    </w:p>
    <w:p w14:paraId="3A8B027F" w14:textId="496D4E0E" w:rsidR="001461EF" w:rsidRPr="00145834" w:rsidRDefault="00A27C78" w:rsidP="001461EF">
      <w:pPr>
        <w:pStyle w:val="Corpodetexto"/>
        <w:tabs>
          <w:tab w:val="left" w:pos="4795"/>
        </w:tabs>
        <w:spacing w:line="276" w:lineRule="auto"/>
        <w:ind w:firstLine="0"/>
        <w:jc w:val="left"/>
        <w:rPr>
          <w:rFonts w:asciiTheme="minorHAnsi" w:hAnsiTheme="minorHAnsi" w:cstheme="minorHAnsi"/>
          <w:sz w:val="24"/>
        </w:rPr>
      </w:pPr>
      <w:r w:rsidRPr="009325E6">
        <w:rPr>
          <w:rFonts w:asciiTheme="minorHAnsi" w:hAnsiTheme="minorHAnsi" w:cstheme="minorHAnsi"/>
          <w:sz w:val="24"/>
        </w:rPr>
        <w:t>1190963</w:t>
      </w:r>
      <w:r w:rsidR="001461EF">
        <w:rPr>
          <w:rFonts w:asciiTheme="minorHAnsi" w:hAnsiTheme="minorHAnsi" w:cstheme="minorHAnsi"/>
          <w:sz w:val="24"/>
        </w:rPr>
        <w:t xml:space="preserve"> </w:t>
      </w:r>
      <w:r w:rsidR="00CA01E1" w:rsidRPr="009325E6">
        <w:rPr>
          <w:rFonts w:asciiTheme="minorHAnsi" w:hAnsiTheme="minorHAnsi" w:cstheme="minorHAnsi"/>
          <w:sz w:val="24"/>
        </w:rPr>
        <w:t xml:space="preserve">_ </w:t>
      </w:r>
      <w:r w:rsidRPr="009325E6">
        <w:rPr>
          <w:rFonts w:asciiTheme="minorHAnsi" w:hAnsiTheme="minorHAnsi" w:cstheme="minorHAnsi"/>
          <w:sz w:val="24"/>
        </w:rPr>
        <w:t>Pedro Preto</w:t>
      </w:r>
    </w:p>
    <w:p w14:paraId="323A8477" w14:textId="0E4BABBC" w:rsidR="00145834" w:rsidRPr="001461EF" w:rsidRDefault="00145834" w:rsidP="00145834">
      <w:pPr>
        <w:pStyle w:val="SemEspaamento"/>
        <w:widowControl w:val="0"/>
        <w:spacing w:line="276" w:lineRule="auto"/>
        <w:rPr>
          <w:rFonts w:cstheme="minorHAnsi"/>
          <w:b/>
          <w:i/>
          <w:sz w:val="24"/>
          <w:szCs w:val="24"/>
        </w:rPr>
      </w:pPr>
      <w:r>
        <w:rPr>
          <w:rFonts w:cstheme="minorHAnsi"/>
          <w:b/>
          <w:sz w:val="24"/>
          <w:szCs w:val="24"/>
        </w:rPr>
        <w:t>Professor:</w:t>
      </w:r>
    </w:p>
    <w:p w14:paraId="09F89D87" w14:textId="1F136D37" w:rsidR="00145834" w:rsidRPr="009325E6" w:rsidRDefault="00145834" w:rsidP="00145834">
      <w:pPr>
        <w:pStyle w:val="SemEspaamento"/>
        <w:widowControl w:val="0"/>
        <w:spacing w:line="276" w:lineRule="auto"/>
        <w:rPr>
          <w:rFonts w:cstheme="minorHAnsi"/>
          <w:sz w:val="24"/>
          <w:szCs w:val="24"/>
        </w:rPr>
      </w:pPr>
      <w:r>
        <w:rPr>
          <w:rFonts w:cstheme="minorHAnsi"/>
          <w:sz w:val="24"/>
          <w:szCs w:val="24"/>
        </w:rPr>
        <w:t>André Moreira, ASC</w:t>
      </w:r>
    </w:p>
    <w:p w14:paraId="15C92AA1" w14:textId="05163204" w:rsidR="00145834" w:rsidRPr="001461EF" w:rsidRDefault="00145834" w:rsidP="00145834">
      <w:pPr>
        <w:pStyle w:val="SemEspaamento"/>
        <w:widowControl w:val="0"/>
        <w:spacing w:line="276" w:lineRule="auto"/>
        <w:rPr>
          <w:rFonts w:cstheme="minorHAnsi"/>
          <w:b/>
          <w:i/>
          <w:sz w:val="24"/>
          <w:szCs w:val="24"/>
        </w:rPr>
      </w:pPr>
      <w:r>
        <w:rPr>
          <w:rFonts w:cstheme="minorHAnsi"/>
          <w:b/>
          <w:sz w:val="24"/>
          <w:szCs w:val="24"/>
        </w:rPr>
        <w:t>Unidade Curricular:</w:t>
      </w:r>
    </w:p>
    <w:p w14:paraId="61752420" w14:textId="625EA722" w:rsidR="00145834" w:rsidRPr="009325E6" w:rsidRDefault="00145834" w:rsidP="00145834">
      <w:pPr>
        <w:pStyle w:val="SemEspaamento"/>
        <w:widowControl w:val="0"/>
        <w:spacing w:line="276" w:lineRule="auto"/>
        <w:rPr>
          <w:rFonts w:cstheme="minorHAnsi"/>
          <w:sz w:val="24"/>
          <w:szCs w:val="24"/>
        </w:rPr>
      </w:pPr>
      <w:r>
        <w:rPr>
          <w:rFonts w:cstheme="minorHAnsi"/>
          <w:sz w:val="24"/>
          <w:szCs w:val="24"/>
        </w:rPr>
        <w:t>Arquitetura de Sistemas</w:t>
      </w:r>
    </w:p>
    <w:p w14:paraId="043A4830" w14:textId="77777777" w:rsidR="00B9748E" w:rsidRPr="009325E6" w:rsidRDefault="00B9748E" w:rsidP="00145834">
      <w:pPr>
        <w:pStyle w:val="Corpodetexto"/>
        <w:ind w:firstLine="0"/>
        <w:rPr>
          <w:rFonts w:asciiTheme="minorHAnsi" w:hAnsiTheme="minorHAnsi" w:cstheme="minorHAnsi"/>
        </w:rPr>
      </w:pPr>
    </w:p>
    <w:p w14:paraId="528E420C" w14:textId="77777777" w:rsidR="00145834" w:rsidRDefault="00192580" w:rsidP="00192580">
      <w:pPr>
        <w:rPr>
          <w:rFonts w:asciiTheme="minorHAnsi" w:eastAsia="Arial Narrow" w:hAnsiTheme="minorHAnsi" w:cstheme="minorHAnsi"/>
          <w:b/>
        </w:rPr>
      </w:pPr>
      <w:bookmarkStart w:id="1" w:name="_Toc448847918"/>
      <w:r w:rsidRPr="009325E6">
        <w:rPr>
          <w:rFonts w:asciiTheme="minorHAnsi" w:eastAsia="Arial Narrow" w:hAnsiTheme="minorHAnsi" w:cstheme="minorHAnsi"/>
          <w:b/>
        </w:rPr>
        <w:t xml:space="preserve">                                                                </w:t>
      </w:r>
    </w:p>
    <w:p w14:paraId="34735F4F" w14:textId="77777777" w:rsidR="00145834" w:rsidRDefault="00145834" w:rsidP="00192580">
      <w:pPr>
        <w:rPr>
          <w:rFonts w:asciiTheme="minorHAnsi" w:eastAsia="Arial Narrow" w:hAnsiTheme="minorHAnsi" w:cstheme="minorHAnsi"/>
          <w:b/>
        </w:rPr>
      </w:pPr>
    </w:p>
    <w:p w14:paraId="76B078BA" w14:textId="20B988D4" w:rsidR="005A0F5B" w:rsidRPr="00145834" w:rsidRDefault="00445BE2" w:rsidP="00145834">
      <w:pPr>
        <w:jc w:val="center"/>
        <w:rPr>
          <w:rFonts w:asciiTheme="minorHAnsi" w:eastAsia="Arial Narrow" w:hAnsiTheme="minorHAnsi" w:cstheme="minorHAnsi"/>
          <w:b/>
        </w:rPr>
      </w:pPr>
      <w:r w:rsidRPr="009325E6">
        <w:rPr>
          <w:rFonts w:asciiTheme="minorHAnsi" w:eastAsia="Arial Narrow" w:hAnsiTheme="minorHAnsi" w:cstheme="minorHAnsi"/>
          <w:b/>
        </w:rPr>
        <w:t xml:space="preserve">Data: </w:t>
      </w:r>
      <w:r w:rsidR="00BE2CEC">
        <w:rPr>
          <w:rFonts w:asciiTheme="minorHAnsi" w:eastAsia="Arial Narrow" w:hAnsiTheme="minorHAnsi" w:cstheme="minorHAnsi"/>
          <w:b/>
        </w:rPr>
        <w:t>04</w:t>
      </w:r>
      <w:r w:rsidR="00B731BA" w:rsidRPr="009325E6">
        <w:rPr>
          <w:rFonts w:asciiTheme="minorHAnsi" w:eastAsia="Arial Narrow" w:hAnsiTheme="minorHAnsi" w:cstheme="minorHAnsi"/>
          <w:b/>
        </w:rPr>
        <w:t>/</w:t>
      </w:r>
      <w:r w:rsidR="00BE2CEC">
        <w:rPr>
          <w:rFonts w:asciiTheme="minorHAnsi" w:eastAsia="Arial Narrow" w:hAnsiTheme="minorHAnsi" w:cstheme="minorHAnsi"/>
          <w:b/>
        </w:rPr>
        <w:t>12</w:t>
      </w:r>
      <w:r w:rsidRPr="009325E6">
        <w:rPr>
          <w:rFonts w:asciiTheme="minorHAnsi" w:eastAsia="Arial Narrow" w:hAnsiTheme="minorHAnsi" w:cstheme="minorHAnsi"/>
          <w:b/>
        </w:rPr>
        <w:t>/</w:t>
      </w:r>
      <w:r w:rsidR="001466C3" w:rsidRPr="009325E6">
        <w:rPr>
          <w:rFonts w:asciiTheme="minorHAnsi" w:eastAsia="Arial Narrow" w:hAnsiTheme="minorHAnsi" w:cstheme="minorHAnsi"/>
          <w:b/>
        </w:rPr>
        <w:t>202</w:t>
      </w:r>
      <w:r w:rsidR="001461EF">
        <w:rPr>
          <w:rFonts w:asciiTheme="minorHAnsi" w:eastAsia="Arial Narrow" w:hAnsiTheme="minorHAnsi" w:cstheme="minorHAnsi"/>
          <w:b/>
        </w:rPr>
        <w:t>1</w:t>
      </w:r>
      <w:bookmarkStart w:id="2" w:name="_Toc471979348"/>
      <w:bookmarkEnd w:id="1"/>
    </w:p>
    <w:bookmarkEnd w:id="2" w:displacedByCustomXml="next"/>
    <w:sdt>
      <w:sdtPr>
        <w:rPr>
          <w:rFonts w:asciiTheme="minorHAnsi" w:eastAsiaTheme="minorEastAsia" w:hAnsiTheme="minorHAnsi" w:cstheme="minorHAnsi"/>
          <w:bCs/>
          <w:caps w:val="0"/>
          <w:color w:val="auto"/>
          <w:spacing w:val="0"/>
          <w:sz w:val="22"/>
          <w:szCs w:val="24"/>
        </w:rPr>
        <w:id w:val="-847707443"/>
        <w:docPartObj>
          <w:docPartGallery w:val="Table of Contents"/>
          <w:docPartUnique/>
        </w:docPartObj>
      </w:sdtPr>
      <w:sdtEndPr>
        <w:rPr>
          <w:b/>
          <w:bCs w:val="0"/>
          <w:szCs w:val="21"/>
        </w:rPr>
      </w:sdtEndPr>
      <w:sdtContent>
        <w:p w14:paraId="492F5C18" w14:textId="13DBFAAA" w:rsidR="00B731BA" w:rsidRPr="009325E6" w:rsidRDefault="00B731BA">
          <w:pPr>
            <w:pStyle w:val="Cabealhodondice"/>
            <w:rPr>
              <w:rFonts w:asciiTheme="minorHAnsi" w:hAnsiTheme="minorHAnsi" w:cstheme="minorHAnsi"/>
              <w:color w:val="auto"/>
            </w:rPr>
          </w:pPr>
          <w:r w:rsidRPr="009325E6">
            <w:rPr>
              <w:rFonts w:asciiTheme="minorHAnsi" w:hAnsiTheme="minorHAnsi" w:cstheme="minorHAnsi"/>
              <w:color w:val="auto"/>
            </w:rPr>
            <w:t>Índice</w:t>
          </w:r>
        </w:p>
        <w:p w14:paraId="66E1CCFA" w14:textId="77777777" w:rsidR="00B731BA" w:rsidRPr="009325E6" w:rsidRDefault="00B731BA" w:rsidP="00B731BA">
          <w:pPr>
            <w:rPr>
              <w:rFonts w:asciiTheme="minorHAnsi" w:hAnsiTheme="minorHAnsi" w:cstheme="minorHAnsi"/>
            </w:rPr>
          </w:pPr>
        </w:p>
        <w:p w14:paraId="2AB033B2" w14:textId="2C785AEC" w:rsidR="00067F23" w:rsidRDefault="00B731BA">
          <w:pPr>
            <w:pStyle w:val="ndice1"/>
            <w:tabs>
              <w:tab w:val="right" w:leader="dot" w:pos="9350"/>
            </w:tabs>
            <w:rPr>
              <w:rFonts w:asciiTheme="minorHAnsi" w:hAnsiTheme="minorHAnsi"/>
              <w:noProof/>
              <w:szCs w:val="22"/>
            </w:rPr>
          </w:pPr>
          <w:r w:rsidRPr="009325E6">
            <w:rPr>
              <w:rFonts w:asciiTheme="minorHAnsi" w:hAnsiTheme="minorHAnsi" w:cstheme="minorHAnsi"/>
            </w:rPr>
            <w:fldChar w:fldCharType="begin"/>
          </w:r>
          <w:r w:rsidRPr="009325E6">
            <w:rPr>
              <w:rFonts w:asciiTheme="minorHAnsi" w:hAnsiTheme="minorHAnsi" w:cstheme="minorHAnsi"/>
            </w:rPr>
            <w:instrText xml:space="preserve"> TOC \o "1-3" \h \z \u </w:instrText>
          </w:r>
          <w:r w:rsidRPr="009325E6">
            <w:rPr>
              <w:rFonts w:asciiTheme="minorHAnsi" w:hAnsiTheme="minorHAnsi" w:cstheme="minorHAnsi"/>
            </w:rPr>
            <w:fldChar w:fldCharType="separate"/>
          </w:r>
          <w:hyperlink w:anchor="_Toc89563440" w:history="1">
            <w:r w:rsidR="00067F23" w:rsidRPr="002D0DF9">
              <w:rPr>
                <w:rStyle w:val="Hiperligao"/>
                <w:noProof/>
              </w:rPr>
              <w:t>INTRODUÇÃO</w:t>
            </w:r>
            <w:r w:rsidR="00067F23">
              <w:rPr>
                <w:noProof/>
                <w:webHidden/>
              </w:rPr>
              <w:tab/>
            </w:r>
            <w:r w:rsidR="00067F23">
              <w:rPr>
                <w:noProof/>
                <w:webHidden/>
              </w:rPr>
              <w:fldChar w:fldCharType="begin"/>
            </w:r>
            <w:r w:rsidR="00067F23">
              <w:rPr>
                <w:noProof/>
                <w:webHidden/>
              </w:rPr>
              <w:instrText xml:space="preserve"> PAGEREF _Toc89563440 \h </w:instrText>
            </w:r>
            <w:r w:rsidR="00067F23">
              <w:rPr>
                <w:noProof/>
                <w:webHidden/>
              </w:rPr>
            </w:r>
            <w:r w:rsidR="00067F23">
              <w:rPr>
                <w:noProof/>
                <w:webHidden/>
              </w:rPr>
              <w:fldChar w:fldCharType="separate"/>
            </w:r>
            <w:r w:rsidR="001D4F24">
              <w:rPr>
                <w:noProof/>
                <w:webHidden/>
              </w:rPr>
              <w:t>3</w:t>
            </w:r>
            <w:r w:rsidR="00067F23">
              <w:rPr>
                <w:noProof/>
                <w:webHidden/>
              </w:rPr>
              <w:fldChar w:fldCharType="end"/>
            </w:r>
          </w:hyperlink>
        </w:p>
        <w:p w14:paraId="44BBEC89" w14:textId="18DFA673" w:rsidR="00067F23" w:rsidRDefault="00476FC4">
          <w:pPr>
            <w:pStyle w:val="ndice1"/>
            <w:tabs>
              <w:tab w:val="right" w:leader="dot" w:pos="9350"/>
            </w:tabs>
            <w:rPr>
              <w:rFonts w:asciiTheme="minorHAnsi" w:hAnsiTheme="minorHAnsi"/>
              <w:noProof/>
              <w:szCs w:val="22"/>
            </w:rPr>
          </w:pPr>
          <w:hyperlink w:anchor="_Toc89563441" w:history="1">
            <w:r w:rsidR="00067F23" w:rsidRPr="002D0DF9">
              <w:rPr>
                <w:rStyle w:val="Hiperligao"/>
                <w:noProof/>
              </w:rPr>
              <w:t>USER STORY 1 E 2</w:t>
            </w:r>
            <w:r w:rsidR="00067F23">
              <w:rPr>
                <w:noProof/>
                <w:webHidden/>
              </w:rPr>
              <w:tab/>
            </w:r>
            <w:r w:rsidR="00067F23">
              <w:rPr>
                <w:noProof/>
                <w:webHidden/>
              </w:rPr>
              <w:fldChar w:fldCharType="begin"/>
            </w:r>
            <w:r w:rsidR="00067F23">
              <w:rPr>
                <w:noProof/>
                <w:webHidden/>
              </w:rPr>
              <w:instrText xml:space="preserve"> PAGEREF _Toc89563441 \h </w:instrText>
            </w:r>
            <w:r w:rsidR="00067F23">
              <w:rPr>
                <w:noProof/>
                <w:webHidden/>
              </w:rPr>
            </w:r>
            <w:r w:rsidR="00067F23">
              <w:rPr>
                <w:noProof/>
                <w:webHidden/>
              </w:rPr>
              <w:fldChar w:fldCharType="separate"/>
            </w:r>
            <w:r w:rsidR="001D4F24">
              <w:rPr>
                <w:noProof/>
                <w:webHidden/>
              </w:rPr>
              <w:t>4</w:t>
            </w:r>
            <w:r w:rsidR="00067F23">
              <w:rPr>
                <w:noProof/>
                <w:webHidden/>
              </w:rPr>
              <w:fldChar w:fldCharType="end"/>
            </w:r>
          </w:hyperlink>
        </w:p>
        <w:p w14:paraId="786E186F" w14:textId="6788A5EF" w:rsidR="00067F23" w:rsidRDefault="00476FC4">
          <w:pPr>
            <w:pStyle w:val="ndice2"/>
            <w:tabs>
              <w:tab w:val="right" w:leader="dot" w:pos="9350"/>
            </w:tabs>
            <w:rPr>
              <w:rFonts w:asciiTheme="minorHAnsi" w:hAnsiTheme="minorHAnsi"/>
              <w:noProof/>
              <w:szCs w:val="22"/>
            </w:rPr>
          </w:pPr>
          <w:hyperlink w:anchor="_Toc89563442" w:history="1">
            <w:r w:rsidR="00067F23" w:rsidRPr="002D0DF9">
              <w:rPr>
                <w:rStyle w:val="Hiperligao"/>
                <w:noProof/>
              </w:rPr>
              <w:t>LINUX</w:t>
            </w:r>
            <w:r w:rsidR="00067F23">
              <w:rPr>
                <w:noProof/>
                <w:webHidden/>
              </w:rPr>
              <w:tab/>
            </w:r>
            <w:r w:rsidR="00067F23">
              <w:rPr>
                <w:noProof/>
                <w:webHidden/>
              </w:rPr>
              <w:fldChar w:fldCharType="begin"/>
            </w:r>
            <w:r w:rsidR="00067F23">
              <w:rPr>
                <w:noProof/>
                <w:webHidden/>
              </w:rPr>
              <w:instrText xml:space="preserve"> PAGEREF _Toc89563442 \h </w:instrText>
            </w:r>
            <w:r w:rsidR="00067F23">
              <w:rPr>
                <w:noProof/>
                <w:webHidden/>
              </w:rPr>
            </w:r>
            <w:r w:rsidR="00067F23">
              <w:rPr>
                <w:noProof/>
                <w:webHidden/>
              </w:rPr>
              <w:fldChar w:fldCharType="separate"/>
            </w:r>
            <w:r w:rsidR="001D4F24">
              <w:rPr>
                <w:noProof/>
                <w:webHidden/>
              </w:rPr>
              <w:t>4</w:t>
            </w:r>
            <w:r w:rsidR="00067F23">
              <w:rPr>
                <w:noProof/>
                <w:webHidden/>
              </w:rPr>
              <w:fldChar w:fldCharType="end"/>
            </w:r>
          </w:hyperlink>
        </w:p>
        <w:p w14:paraId="32AC6445" w14:textId="58E7D5D3" w:rsidR="00067F23" w:rsidRDefault="00476FC4">
          <w:pPr>
            <w:pStyle w:val="ndice2"/>
            <w:tabs>
              <w:tab w:val="right" w:leader="dot" w:pos="9350"/>
            </w:tabs>
            <w:rPr>
              <w:rFonts w:asciiTheme="minorHAnsi" w:hAnsiTheme="minorHAnsi"/>
              <w:noProof/>
              <w:szCs w:val="22"/>
            </w:rPr>
          </w:pPr>
          <w:hyperlink w:anchor="_Toc89563443" w:history="1">
            <w:r w:rsidR="00067F23" w:rsidRPr="002D0DF9">
              <w:rPr>
                <w:rStyle w:val="Hiperligao"/>
                <w:noProof/>
                <w:lang w:val="en-US"/>
              </w:rPr>
              <w:t>WINDOWS</w:t>
            </w:r>
            <w:r w:rsidR="00067F23">
              <w:rPr>
                <w:noProof/>
                <w:webHidden/>
              </w:rPr>
              <w:tab/>
            </w:r>
            <w:r w:rsidR="00067F23">
              <w:rPr>
                <w:noProof/>
                <w:webHidden/>
              </w:rPr>
              <w:fldChar w:fldCharType="begin"/>
            </w:r>
            <w:r w:rsidR="00067F23">
              <w:rPr>
                <w:noProof/>
                <w:webHidden/>
              </w:rPr>
              <w:instrText xml:space="preserve"> PAGEREF _Toc89563443 \h </w:instrText>
            </w:r>
            <w:r w:rsidR="00067F23">
              <w:rPr>
                <w:noProof/>
                <w:webHidden/>
              </w:rPr>
              <w:fldChar w:fldCharType="separate"/>
            </w:r>
            <w:r w:rsidR="001D4F24">
              <w:rPr>
                <w:b/>
                <w:bCs/>
                <w:noProof/>
                <w:webHidden/>
              </w:rPr>
              <w:t>Erro! Marcador não definido.</w:t>
            </w:r>
            <w:r w:rsidR="00067F23">
              <w:rPr>
                <w:noProof/>
                <w:webHidden/>
              </w:rPr>
              <w:fldChar w:fldCharType="end"/>
            </w:r>
          </w:hyperlink>
        </w:p>
        <w:p w14:paraId="1A8F6DFB" w14:textId="75B1E4B1" w:rsidR="00067F23" w:rsidRDefault="00476FC4">
          <w:pPr>
            <w:pStyle w:val="ndice1"/>
            <w:tabs>
              <w:tab w:val="right" w:leader="dot" w:pos="9350"/>
            </w:tabs>
            <w:rPr>
              <w:rFonts w:asciiTheme="minorHAnsi" w:hAnsiTheme="minorHAnsi"/>
              <w:noProof/>
              <w:szCs w:val="22"/>
            </w:rPr>
          </w:pPr>
          <w:hyperlink w:anchor="_Toc89563444" w:history="1">
            <w:r w:rsidR="00067F23" w:rsidRPr="002D0DF9">
              <w:rPr>
                <w:rStyle w:val="Hiperligao"/>
                <w:noProof/>
              </w:rPr>
              <w:t>USER STORY 3</w:t>
            </w:r>
            <w:r w:rsidR="00067F23">
              <w:rPr>
                <w:noProof/>
                <w:webHidden/>
              </w:rPr>
              <w:tab/>
            </w:r>
            <w:r w:rsidR="00067F23">
              <w:rPr>
                <w:noProof/>
                <w:webHidden/>
              </w:rPr>
              <w:fldChar w:fldCharType="begin"/>
            </w:r>
            <w:r w:rsidR="00067F23">
              <w:rPr>
                <w:noProof/>
                <w:webHidden/>
              </w:rPr>
              <w:instrText xml:space="preserve"> PAGEREF _Toc89563444 \h </w:instrText>
            </w:r>
            <w:r w:rsidR="00067F23">
              <w:rPr>
                <w:noProof/>
                <w:webHidden/>
              </w:rPr>
            </w:r>
            <w:r w:rsidR="00067F23">
              <w:rPr>
                <w:noProof/>
                <w:webHidden/>
              </w:rPr>
              <w:fldChar w:fldCharType="separate"/>
            </w:r>
            <w:r w:rsidR="001D4F24">
              <w:rPr>
                <w:noProof/>
                <w:webHidden/>
              </w:rPr>
              <w:t>6</w:t>
            </w:r>
            <w:r w:rsidR="00067F23">
              <w:rPr>
                <w:noProof/>
                <w:webHidden/>
              </w:rPr>
              <w:fldChar w:fldCharType="end"/>
            </w:r>
          </w:hyperlink>
        </w:p>
        <w:p w14:paraId="0B7AF188" w14:textId="2FA50118" w:rsidR="00067F23" w:rsidRDefault="00476FC4">
          <w:pPr>
            <w:pStyle w:val="ndice2"/>
            <w:tabs>
              <w:tab w:val="right" w:leader="dot" w:pos="9350"/>
            </w:tabs>
            <w:rPr>
              <w:rFonts w:asciiTheme="minorHAnsi" w:hAnsiTheme="minorHAnsi"/>
              <w:noProof/>
              <w:szCs w:val="22"/>
            </w:rPr>
          </w:pPr>
          <w:hyperlink w:anchor="_Toc89563445" w:history="1">
            <w:r w:rsidR="00067F23" w:rsidRPr="002D0DF9">
              <w:rPr>
                <w:rStyle w:val="Hiperligao"/>
                <w:noProof/>
                <w:lang w:val="en-US"/>
              </w:rPr>
              <w:t>LINUX</w:t>
            </w:r>
            <w:r w:rsidR="00067F23">
              <w:rPr>
                <w:noProof/>
                <w:webHidden/>
              </w:rPr>
              <w:tab/>
            </w:r>
            <w:r w:rsidR="00067F23">
              <w:rPr>
                <w:noProof/>
                <w:webHidden/>
              </w:rPr>
              <w:fldChar w:fldCharType="begin"/>
            </w:r>
            <w:r w:rsidR="00067F23">
              <w:rPr>
                <w:noProof/>
                <w:webHidden/>
              </w:rPr>
              <w:instrText xml:space="preserve"> PAGEREF _Toc89563445 \h </w:instrText>
            </w:r>
            <w:r w:rsidR="00067F23">
              <w:rPr>
                <w:noProof/>
                <w:webHidden/>
              </w:rPr>
            </w:r>
            <w:r w:rsidR="00067F23">
              <w:rPr>
                <w:noProof/>
                <w:webHidden/>
              </w:rPr>
              <w:fldChar w:fldCharType="separate"/>
            </w:r>
            <w:r w:rsidR="001D4F24">
              <w:rPr>
                <w:noProof/>
                <w:webHidden/>
              </w:rPr>
              <w:t>6</w:t>
            </w:r>
            <w:r w:rsidR="00067F23">
              <w:rPr>
                <w:noProof/>
                <w:webHidden/>
              </w:rPr>
              <w:fldChar w:fldCharType="end"/>
            </w:r>
          </w:hyperlink>
        </w:p>
        <w:p w14:paraId="06909C7E" w14:textId="567E3EB8" w:rsidR="00067F23" w:rsidRDefault="00476FC4">
          <w:pPr>
            <w:pStyle w:val="ndice2"/>
            <w:tabs>
              <w:tab w:val="right" w:leader="dot" w:pos="9350"/>
            </w:tabs>
            <w:rPr>
              <w:rFonts w:asciiTheme="minorHAnsi" w:hAnsiTheme="minorHAnsi"/>
              <w:noProof/>
              <w:szCs w:val="22"/>
            </w:rPr>
          </w:pPr>
          <w:hyperlink w:anchor="_Toc89563446" w:history="1">
            <w:r w:rsidR="00067F23" w:rsidRPr="002D0DF9">
              <w:rPr>
                <w:rStyle w:val="Hiperligao"/>
                <w:noProof/>
              </w:rPr>
              <w:t>WINDOWS</w:t>
            </w:r>
            <w:r w:rsidR="00067F23">
              <w:rPr>
                <w:noProof/>
                <w:webHidden/>
              </w:rPr>
              <w:tab/>
            </w:r>
            <w:r w:rsidR="00067F23">
              <w:rPr>
                <w:noProof/>
                <w:webHidden/>
              </w:rPr>
              <w:fldChar w:fldCharType="begin"/>
            </w:r>
            <w:r w:rsidR="00067F23">
              <w:rPr>
                <w:noProof/>
                <w:webHidden/>
              </w:rPr>
              <w:instrText xml:space="preserve"> PAGEREF _Toc89563446 \h </w:instrText>
            </w:r>
            <w:r w:rsidR="00067F23">
              <w:rPr>
                <w:noProof/>
                <w:webHidden/>
              </w:rPr>
            </w:r>
            <w:r w:rsidR="00067F23">
              <w:rPr>
                <w:noProof/>
                <w:webHidden/>
              </w:rPr>
              <w:fldChar w:fldCharType="separate"/>
            </w:r>
            <w:r w:rsidR="001D4F24">
              <w:rPr>
                <w:noProof/>
                <w:webHidden/>
              </w:rPr>
              <w:t>7</w:t>
            </w:r>
            <w:r w:rsidR="00067F23">
              <w:rPr>
                <w:noProof/>
                <w:webHidden/>
              </w:rPr>
              <w:fldChar w:fldCharType="end"/>
            </w:r>
          </w:hyperlink>
        </w:p>
        <w:p w14:paraId="74D03615" w14:textId="5B522C40" w:rsidR="00067F23" w:rsidRDefault="00476FC4">
          <w:pPr>
            <w:pStyle w:val="ndice1"/>
            <w:tabs>
              <w:tab w:val="right" w:leader="dot" w:pos="9350"/>
            </w:tabs>
            <w:rPr>
              <w:rFonts w:asciiTheme="minorHAnsi" w:hAnsiTheme="minorHAnsi"/>
              <w:noProof/>
              <w:szCs w:val="22"/>
            </w:rPr>
          </w:pPr>
          <w:hyperlink w:anchor="_Toc89563447" w:history="1">
            <w:r w:rsidR="00067F23" w:rsidRPr="002D0DF9">
              <w:rPr>
                <w:rStyle w:val="Hiperligao"/>
                <w:noProof/>
                <w:lang w:val="en-US"/>
              </w:rPr>
              <w:t>USER STORY 4</w:t>
            </w:r>
            <w:r w:rsidR="00067F23">
              <w:rPr>
                <w:noProof/>
                <w:webHidden/>
              </w:rPr>
              <w:tab/>
            </w:r>
            <w:r w:rsidR="00067F23">
              <w:rPr>
                <w:noProof/>
                <w:webHidden/>
              </w:rPr>
              <w:fldChar w:fldCharType="begin"/>
            </w:r>
            <w:r w:rsidR="00067F23">
              <w:rPr>
                <w:noProof/>
                <w:webHidden/>
              </w:rPr>
              <w:instrText xml:space="preserve"> PAGEREF _Toc89563447 \h </w:instrText>
            </w:r>
            <w:r w:rsidR="00067F23">
              <w:rPr>
                <w:noProof/>
                <w:webHidden/>
              </w:rPr>
            </w:r>
            <w:r w:rsidR="00067F23">
              <w:rPr>
                <w:noProof/>
                <w:webHidden/>
              </w:rPr>
              <w:fldChar w:fldCharType="separate"/>
            </w:r>
            <w:r w:rsidR="001D4F24">
              <w:rPr>
                <w:noProof/>
                <w:webHidden/>
              </w:rPr>
              <w:t>8</w:t>
            </w:r>
            <w:r w:rsidR="00067F23">
              <w:rPr>
                <w:noProof/>
                <w:webHidden/>
              </w:rPr>
              <w:fldChar w:fldCharType="end"/>
            </w:r>
          </w:hyperlink>
        </w:p>
        <w:p w14:paraId="72B7B930" w14:textId="789F014B" w:rsidR="00067F23" w:rsidRDefault="00476FC4">
          <w:pPr>
            <w:pStyle w:val="ndice2"/>
            <w:tabs>
              <w:tab w:val="right" w:leader="dot" w:pos="9350"/>
            </w:tabs>
            <w:rPr>
              <w:rFonts w:asciiTheme="minorHAnsi" w:hAnsiTheme="minorHAnsi"/>
              <w:noProof/>
              <w:szCs w:val="22"/>
            </w:rPr>
          </w:pPr>
          <w:hyperlink w:anchor="_Toc89563448" w:history="1">
            <w:r w:rsidR="00067F23" w:rsidRPr="002D0DF9">
              <w:rPr>
                <w:rStyle w:val="Hiperligao"/>
                <w:noProof/>
              </w:rPr>
              <w:t>LINUX</w:t>
            </w:r>
            <w:r w:rsidR="00067F23">
              <w:rPr>
                <w:noProof/>
                <w:webHidden/>
              </w:rPr>
              <w:tab/>
            </w:r>
            <w:r w:rsidR="00067F23">
              <w:rPr>
                <w:noProof/>
                <w:webHidden/>
              </w:rPr>
              <w:fldChar w:fldCharType="begin"/>
            </w:r>
            <w:r w:rsidR="00067F23">
              <w:rPr>
                <w:noProof/>
                <w:webHidden/>
              </w:rPr>
              <w:instrText xml:space="preserve"> PAGEREF _Toc89563448 \h </w:instrText>
            </w:r>
            <w:r w:rsidR="00067F23">
              <w:rPr>
                <w:noProof/>
                <w:webHidden/>
              </w:rPr>
            </w:r>
            <w:r w:rsidR="00067F23">
              <w:rPr>
                <w:noProof/>
                <w:webHidden/>
              </w:rPr>
              <w:fldChar w:fldCharType="separate"/>
            </w:r>
            <w:r w:rsidR="001D4F24">
              <w:rPr>
                <w:noProof/>
                <w:webHidden/>
              </w:rPr>
              <w:t>8</w:t>
            </w:r>
            <w:r w:rsidR="00067F23">
              <w:rPr>
                <w:noProof/>
                <w:webHidden/>
              </w:rPr>
              <w:fldChar w:fldCharType="end"/>
            </w:r>
          </w:hyperlink>
        </w:p>
        <w:p w14:paraId="0D48667E" w14:textId="60E2DE4D" w:rsidR="00067F23" w:rsidRDefault="00476FC4">
          <w:pPr>
            <w:pStyle w:val="ndice2"/>
            <w:tabs>
              <w:tab w:val="right" w:leader="dot" w:pos="9350"/>
            </w:tabs>
            <w:rPr>
              <w:rFonts w:asciiTheme="minorHAnsi" w:hAnsiTheme="minorHAnsi"/>
              <w:noProof/>
              <w:szCs w:val="22"/>
            </w:rPr>
          </w:pPr>
          <w:hyperlink w:anchor="_Toc89563449" w:history="1">
            <w:r w:rsidR="00067F23" w:rsidRPr="002D0DF9">
              <w:rPr>
                <w:rStyle w:val="Hiperligao"/>
                <w:noProof/>
              </w:rPr>
              <w:t>WINDOWS</w:t>
            </w:r>
            <w:r w:rsidR="00067F23">
              <w:rPr>
                <w:noProof/>
                <w:webHidden/>
              </w:rPr>
              <w:tab/>
            </w:r>
            <w:r w:rsidR="00067F23">
              <w:rPr>
                <w:noProof/>
                <w:webHidden/>
              </w:rPr>
              <w:fldChar w:fldCharType="begin"/>
            </w:r>
            <w:r w:rsidR="00067F23">
              <w:rPr>
                <w:noProof/>
                <w:webHidden/>
              </w:rPr>
              <w:instrText xml:space="preserve"> PAGEREF _Toc89563449 \h </w:instrText>
            </w:r>
            <w:r w:rsidR="00067F23">
              <w:rPr>
                <w:noProof/>
                <w:webHidden/>
              </w:rPr>
            </w:r>
            <w:r w:rsidR="00067F23">
              <w:rPr>
                <w:noProof/>
                <w:webHidden/>
              </w:rPr>
              <w:fldChar w:fldCharType="separate"/>
            </w:r>
            <w:r w:rsidR="001D4F24">
              <w:rPr>
                <w:noProof/>
                <w:webHidden/>
              </w:rPr>
              <w:t>9</w:t>
            </w:r>
            <w:r w:rsidR="00067F23">
              <w:rPr>
                <w:noProof/>
                <w:webHidden/>
              </w:rPr>
              <w:fldChar w:fldCharType="end"/>
            </w:r>
          </w:hyperlink>
        </w:p>
        <w:p w14:paraId="2D90B396" w14:textId="47FBF17A" w:rsidR="00067F23" w:rsidRDefault="00476FC4">
          <w:pPr>
            <w:pStyle w:val="ndice1"/>
            <w:tabs>
              <w:tab w:val="right" w:leader="dot" w:pos="9350"/>
            </w:tabs>
            <w:rPr>
              <w:rFonts w:asciiTheme="minorHAnsi" w:hAnsiTheme="minorHAnsi"/>
              <w:noProof/>
              <w:szCs w:val="22"/>
            </w:rPr>
          </w:pPr>
          <w:hyperlink w:anchor="_Toc89563450" w:history="1">
            <w:r w:rsidR="00067F23" w:rsidRPr="002D0DF9">
              <w:rPr>
                <w:rStyle w:val="Hiperligao"/>
                <w:noProof/>
                <w:lang w:val="en-US"/>
              </w:rPr>
              <w:t>USER STORY 5</w:t>
            </w:r>
            <w:r w:rsidR="00067F23">
              <w:rPr>
                <w:noProof/>
                <w:webHidden/>
              </w:rPr>
              <w:tab/>
            </w:r>
            <w:r w:rsidR="00067F23">
              <w:rPr>
                <w:noProof/>
                <w:webHidden/>
              </w:rPr>
              <w:fldChar w:fldCharType="begin"/>
            </w:r>
            <w:r w:rsidR="00067F23">
              <w:rPr>
                <w:noProof/>
                <w:webHidden/>
              </w:rPr>
              <w:instrText xml:space="preserve"> PAGEREF _Toc89563450 \h </w:instrText>
            </w:r>
            <w:r w:rsidR="00067F23">
              <w:rPr>
                <w:noProof/>
                <w:webHidden/>
              </w:rPr>
            </w:r>
            <w:r w:rsidR="00067F23">
              <w:rPr>
                <w:noProof/>
                <w:webHidden/>
              </w:rPr>
              <w:fldChar w:fldCharType="separate"/>
            </w:r>
            <w:r w:rsidR="001D4F24">
              <w:rPr>
                <w:noProof/>
                <w:webHidden/>
              </w:rPr>
              <w:t>10</w:t>
            </w:r>
            <w:r w:rsidR="00067F23">
              <w:rPr>
                <w:noProof/>
                <w:webHidden/>
              </w:rPr>
              <w:fldChar w:fldCharType="end"/>
            </w:r>
          </w:hyperlink>
        </w:p>
        <w:p w14:paraId="234643BB" w14:textId="6BFFE8F9" w:rsidR="00067F23" w:rsidRDefault="00476FC4">
          <w:pPr>
            <w:pStyle w:val="ndice2"/>
            <w:tabs>
              <w:tab w:val="right" w:leader="dot" w:pos="9350"/>
            </w:tabs>
            <w:rPr>
              <w:rFonts w:asciiTheme="minorHAnsi" w:hAnsiTheme="minorHAnsi"/>
              <w:noProof/>
              <w:szCs w:val="22"/>
            </w:rPr>
          </w:pPr>
          <w:hyperlink w:anchor="_Toc89563451" w:history="1">
            <w:r w:rsidR="00067F23" w:rsidRPr="002D0DF9">
              <w:rPr>
                <w:rStyle w:val="Hiperligao"/>
                <w:noProof/>
              </w:rPr>
              <w:t>LINUX</w:t>
            </w:r>
            <w:r w:rsidR="00067F23">
              <w:rPr>
                <w:noProof/>
                <w:webHidden/>
              </w:rPr>
              <w:tab/>
            </w:r>
            <w:r w:rsidR="00067F23">
              <w:rPr>
                <w:noProof/>
                <w:webHidden/>
              </w:rPr>
              <w:fldChar w:fldCharType="begin"/>
            </w:r>
            <w:r w:rsidR="00067F23">
              <w:rPr>
                <w:noProof/>
                <w:webHidden/>
              </w:rPr>
              <w:instrText xml:space="preserve"> PAGEREF _Toc89563451 \h </w:instrText>
            </w:r>
            <w:r w:rsidR="00067F23">
              <w:rPr>
                <w:noProof/>
                <w:webHidden/>
              </w:rPr>
            </w:r>
            <w:r w:rsidR="00067F23">
              <w:rPr>
                <w:noProof/>
                <w:webHidden/>
              </w:rPr>
              <w:fldChar w:fldCharType="separate"/>
            </w:r>
            <w:r w:rsidR="001D4F24">
              <w:rPr>
                <w:noProof/>
                <w:webHidden/>
              </w:rPr>
              <w:t>10</w:t>
            </w:r>
            <w:r w:rsidR="00067F23">
              <w:rPr>
                <w:noProof/>
                <w:webHidden/>
              </w:rPr>
              <w:fldChar w:fldCharType="end"/>
            </w:r>
          </w:hyperlink>
        </w:p>
        <w:p w14:paraId="59A1264A" w14:textId="4609A293" w:rsidR="00067F23" w:rsidRDefault="00476FC4">
          <w:pPr>
            <w:pStyle w:val="ndice1"/>
            <w:tabs>
              <w:tab w:val="right" w:leader="dot" w:pos="9350"/>
            </w:tabs>
            <w:rPr>
              <w:rFonts w:asciiTheme="minorHAnsi" w:hAnsiTheme="minorHAnsi"/>
              <w:noProof/>
              <w:szCs w:val="22"/>
            </w:rPr>
          </w:pPr>
          <w:hyperlink w:anchor="_Toc89563452" w:history="1">
            <w:r w:rsidR="00067F23" w:rsidRPr="002D0DF9">
              <w:rPr>
                <w:rStyle w:val="Hiperligao"/>
                <w:noProof/>
                <w:lang w:val="en-US"/>
              </w:rPr>
              <w:t>USER STORY 6</w:t>
            </w:r>
            <w:r w:rsidR="00067F23">
              <w:rPr>
                <w:noProof/>
                <w:webHidden/>
              </w:rPr>
              <w:tab/>
            </w:r>
            <w:r w:rsidR="00067F23">
              <w:rPr>
                <w:noProof/>
                <w:webHidden/>
              </w:rPr>
              <w:fldChar w:fldCharType="begin"/>
            </w:r>
            <w:r w:rsidR="00067F23">
              <w:rPr>
                <w:noProof/>
                <w:webHidden/>
              </w:rPr>
              <w:instrText xml:space="preserve"> PAGEREF _Toc89563452 \h </w:instrText>
            </w:r>
            <w:r w:rsidR="00067F23">
              <w:rPr>
                <w:noProof/>
                <w:webHidden/>
              </w:rPr>
            </w:r>
            <w:r w:rsidR="00067F23">
              <w:rPr>
                <w:noProof/>
                <w:webHidden/>
              </w:rPr>
              <w:fldChar w:fldCharType="separate"/>
            </w:r>
            <w:r w:rsidR="001D4F24">
              <w:rPr>
                <w:noProof/>
                <w:webHidden/>
              </w:rPr>
              <w:t>11</w:t>
            </w:r>
            <w:r w:rsidR="00067F23">
              <w:rPr>
                <w:noProof/>
                <w:webHidden/>
              </w:rPr>
              <w:fldChar w:fldCharType="end"/>
            </w:r>
          </w:hyperlink>
        </w:p>
        <w:p w14:paraId="1646B80E" w14:textId="1A7D8047" w:rsidR="00067F23" w:rsidRDefault="00476FC4">
          <w:pPr>
            <w:pStyle w:val="ndice2"/>
            <w:tabs>
              <w:tab w:val="right" w:leader="dot" w:pos="9350"/>
            </w:tabs>
            <w:rPr>
              <w:rFonts w:asciiTheme="minorHAnsi" w:hAnsiTheme="minorHAnsi"/>
              <w:noProof/>
              <w:szCs w:val="22"/>
            </w:rPr>
          </w:pPr>
          <w:hyperlink w:anchor="_Toc89563453" w:history="1">
            <w:r w:rsidR="00067F23" w:rsidRPr="002D0DF9">
              <w:rPr>
                <w:rStyle w:val="Hiperligao"/>
                <w:noProof/>
              </w:rPr>
              <w:t>LINUX</w:t>
            </w:r>
            <w:r w:rsidR="00067F23">
              <w:rPr>
                <w:noProof/>
                <w:webHidden/>
              </w:rPr>
              <w:tab/>
            </w:r>
            <w:r w:rsidR="00067F23">
              <w:rPr>
                <w:noProof/>
                <w:webHidden/>
              </w:rPr>
              <w:fldChar w:fldCharType="begin"/>
            </w:r>
            <w:r w:rsidR="00067F23">
              <w:rPr>
                <w:noProof/>
                <w:webHidden/>
              </w:rPr>
              <w:instrText xml:space="preserve"> PAGEREF _Toc89563453 \h </w:instrText>
            </w:r>
            <w:r w:rsidR="00067F23">
              <w:rPr>
                <w:noProof/>
                <w:webHidden/>
              </w:rPr>
            </w:r>
            <w:r w:rsidR="00067F23">
              <w:rPr>
                <w:noProof/>
                <w:webHidden/>
              </w:rPr>
              <w:fldChar w:fldCharType="separate"/>
            </w:r>
            <w:r w:rsidR="001D4F24">
              <w:rPr>
                <w:noProof/>
                <w:webHidden/>
              </w:rPr>
              <w:t>11</w:t>
            </w:r>
            <w:r w:rsidR="00067F23">
              <w:rPr>
                <w:noProof/>
                <w:webHidden/>
              </w:rPr>
              <w:fldChar w:fldCharType="end"/>
            </w:r>
          </w:hyperlink>
        </w:p>
        <w:p w14:paraId="320FBC64" w14:textId="606522A1" w:rsidR="00067F23" w:rsidRDefault="00476FC4">
          <w:pPr>
            <w:pStyle w:val="ndice1"/>
            <w:tabs>
              <w:tab w:val="right" w:leader="dot" w:pos="9350"/>
            </w:tabs>
            <w:rPr>
              <w:rFonts w:asciiTheme="minorHAnsi" w:hAnsiTheme="minorHAnsi"/>
              <w:noProof/>
              <w:szCs w:val="22"/>
            </w:rPr>
          </w:pPr>
          <w:hyperlink w:anchor="_Toc89563454" w:history="1">
            <w:r w:rsidR="00067F23" w:rsidRPr="002D0DF9">
              <w:rPr>
                <w:rStyle w:val="Hiperligao"/>
                <w:noProof/>
              </w:rPr>
              <w:t>USER STORY 7</w:t>
            </w:r>
            <w:r w:rsidR="00067F23">
              <w:rPr>
                <w:noProof/>
                <w:webHidden/>
              </w:rPr>
              <w:tab/>
            </w:r>
            <w:r w:rsidR="00067F23">
              <w:rPr>
                <w:noProof/>
                <w:webHidden/>
              </w:rPr>
              <w:fldChar w:fldCharType="begin"/>
            </w:r>
            <w:r w:rsidR="00067F23">
              <w:rPr>
                <w:noProof/>
                <w:webHidden/>
              </w:rPr>
              <w:instrText xml:space="preserve"> PAGEREF _Toc89563454 \h </w:instrText>
            </w:r>
            <w:r w:rsidR="00067F23">
              <w:rPr>
                <w:noProof/>
                <w:webHidden/>
              </w:rPr>
            </w:r>
            <w:r w:rsidR="00067F23">
              <w:rPr>
                <w:noProof/>
                <w:webHidden/>
              </w:rPr>
              <w:fldChar w:fldCharType="separate"/>
            </w:r>
            <w:r w:rsidR="001D4F24">
              <w:rPr>
                <w:noProof/>
                <w:webHidden/>
              </w:rPr>
              <w:t>12</w:t>
            </w:r>
            <w:r w:rsidR="00067F23">
              <w:rPr>
                <w:noProof/>
                <w:webHidden/>
              </w:rPr>
              <w:fldChar w:fldCharType="end"/>
            </w:r>
          </w:hyperlink>
        </w:p>
        <w:p w14:paraId="20BB10DC" w14:textId="2EF48BDB" w:rsidR="00067F23" w:rsidRDefault="00476FC4">
          <w:pPr>
            <w:pStyle w:val="ndice2"/>
            <w:tabs>
              <w:tab w:val="right" w:leader="dot" w:pos="9350"/>
            </w:tabs>
            <w:rPr>
              <w:rFonts w:asciiTheme="minorHAnsi" w:hAnsiTheme="minorHAnsi"/>
              <w:noProof/>
              <w:szCs w:val="22"/>
            </w:rPr>
          </w:pPr>
          <w:hyperlink w:anchor="_Toc89563455" w:history="1">
            <w:r w:rsidR="00067F23" w:rsidRPr="002D0DF9">
              <w:rPr>
                <w:rStyle w:val="Hiperligao"/>
                <w:noProof/>
                <w:lang w:val="en-US"/>
              </w:rPr>
              <w:t>LINUX</w:t>
            </w:r>
            <w:r w:rsidR="00067F23">
              <w:rPr>
                <w:noProof/>
                <w:webHidden/>
              </w:rPr>
              <w:tab/>
            </w:r>
            <w:r w:rsidR="00067F23">
              <w:rPr>
                <w:noProof/>
                <w:webHidden/>
              </w:rPr>
              <w:fldChar w:fldCharType="begin"/>
            </w:r>
            <w:r w:rsidR="00067F23">
              <w:rPr>
                <w:noProof/>
                <w:webHidden/>
              </w:rPr>
              <w:instrText xml:space="preserve"> PAGEREF _Toc89563455 \h </w:instrText>
            </w:r>
            <w:r w:rsidR="00067F23">
              <w:rPr>
                <w:noProof/>
                <w:webHidden/>
              </w:rPr>
            </w:r>
            <w:r w:rsidR="00067F23">
              <w:rPr>
                <w:noProof/>
                <w:webHidden/>
              </w:rPr>
              <w:fldChar w:fldCharType="separate"/>
            </w:r>
            <w:r w:rsidR="001D4F24">
              <w:rPr>
                <w:noProof/>
                <w:webHidden/>
              </w:rPr>
              <w:t>12</w:t>
            </w:r>
            <w:r w:rsidR="00067F23">
              <w:rPr>
                <w:noProof/>
                <w:webHidden/>
              </w:rPr>
              <w:fldChar w:fldCharType="end"/>
            </w:r>
          </w:hyperlink>
        </w:p>
        <w:p w14:paraId="43829B2B" w14:textId="6078D3EE" w:rsidR="00067F23" w:rsidRDefault="00476FC4">
          <w:pPr>
            <w:pStyle w:val="ndice1"/>
            <w:tabs>
              <w:tab w:val="right" w:leader="dot" w:pos="9350"/>
            </w:tabs>
            <w:rPr>
              <w:rFonts w:asciiTheme="minorHAnsi" w:hAnsiTheme="minorHAnsi"/>
              <w:noProof/>
              <w:szCs w:val="22"/>
            </w:rPr>
          </w:pPr>
          <w:hyperlink w:anchor="_Toc89563456" w:history="1">
            <w:r w:rsidR="00067F23" w:rsidRPr="002D0DF9">
              <w:rPr>
                <w:rStyle w:val="Hiperligao"/>
                <w:noProof/>
                <w:lang w:val="en-US"/>
              </w:rPr>
              <w:t>USER STORY 8</w:t>
            </w:r>
            <w:r w:rsidR="00067F23">
              <w:rPr>
                <w:noProof/>
                <w:webHidden/>
              </w:rPr>
              <w:tab/>
            </w:r>
            <w:r w:rsidR="00067F23">
              <w:rPr>
                <w:noProof/>
                <w:webHidden/>
              </w:rPr>
              <w:fldChar w:fldCharType="begin"/>
            </w:r>
            <w:r w:rsidR="00067F23">
              <w:rPr>
                <w:noProof/>
                <w:webHidden/>
              </w:rPr>
              <w:instrText xml:space="preserve"> PAGEREF _Toc89563456 \h </w:instrText>
            </w:r>
            <w:r w:rsidR="00067F23">
              <w:rPr>
                <w:noProof/>
                <w:webHidden/>
              </w:rPr>
            </w:r>
            <w:r w:rsidR="00067F23">
              <w:rPr>
                <w:noProof/>
                <w:webHidden/>
              </w:rPr>
              <w:fldChar w:fldCharType="separate"/>
            </w:r>
            <w:r w:rsidR="001D4F24">
              <w:rPr>
                <w:noProof/>
                <w:webHidden/>
              </w:rPr>
              <w:t>14</w:t>
            </w:r>
            <w:r w:rsidR="00067F23">
              <w:rPr>
                <w:noProof/>
                <w:webHidden/>
              </w:rPr>
              <w:fldChar w:fldCharType="end"/>
            </w:r>
          </w:hyperlink>
        </w:p>
        <w:p w14:paraId="048792E5" w14:textId="12E8CD20" w:rsidR="00067F23" w:rsidRDefault="00476FC4">
          <w:pPr>
            <w:pStyle w:val="ndice2"/>
            <w:tabs>
              <w:tab w:val="right" w:leader="dot" w:pos="9350"/>
            </w:tabs>
            <w:rPr>
              <w:rFonts w:asciiTheme="minorHAnsi" w:hAnsiTheme="minorHAnsi"/>
              <w:noProof/>
              <w:szCs w:val="22"/>
            </w:rPr>
          </w:pPr>
          <w:hyperlink w:anchor="_Toc89563457" w:history="1">
            <w:r w:rsidR="00067F23" w:rsidRPr="002D0DF9">
              <w:rPr>
                <w:rStyle w:val="Hiperligao"/>
                <w:noProof/>
              </w:rPr>
              <w:t>LINUX</w:t>
            </w:r>
            <w:r w:rsidR="00067F23">
              <w:rPr>
                <w:noProof/>
                <w:webHidden/>
              </w:rPr>
              <w:tab/>
            </w:r>
            <w:r w:rsidR="00067F23">
              <w:rPr>
                <w:noProof/>
                <w:webHidden/>
              </w:rPr>
              <w:fldChar w:fldCharType="begin"/>
            </w:r>
            <w:r w:rsidR="00067F23">
              <w:rPr>
                <w:noProof/>
                <w:webHidden/>
              </w:rPr>
              <w:instrText xml:space="preserve"> PAGEREF _Toc89563457 \h </w:instrText>
            </w:r>
            <w:r w:rsidR="00067F23">
              <w:rPr>
                <w:noProof/>
                <w:webHidden/>
              </w:rPr>
            </w:r>
            <w:r w:rsidR="00067F23">
              <w:rPr>
                <w:noProof/>
                <w:webHidden/>
              </w:rPr>
              <w:fldChar w:fldCharType="separate"/>
            </w:r>
            <w:r w:rsidR="001D4F24">
              <w:rPr>
                <w:noProof/>
                <w:webHidden/>
              </w:rPr>
              <w:t>14</w:t>
            </w:r>
            <w:r w:rsidR="00067F23">
              <w:rPr>
                <w:noProof/>
                <w:webHidden/>
              </w:rPr>
              <w:fldChar w:fldCharType="end"/>
            </w:r>
          </w:hyperlink>
        </w:p>
        <w:p w14:paraId="38ECDE55" w14:textId="601B1F99" w:rsidR="00B731BA" w:rsidRPr="009325E6" w:rsidRDefault="00B731BA">
          <w:pPr>
            <w:rPr>
              <w:rFonts w:asciiTheme="minorHAnsi" w:hAnsiTheme="minorHAnsi" w:cstheme="minorHAnsi"/>
            </w:rPr>
          </w:pPr>
          <w:r w:rsidRPr="009325E6">
            <w:rPr>
              <w:rFonts w:asciiTheme="minorHAnsi" w:hAnsiTheme="minorHAnsi" w:cstheme="minorHAnsi"/>
              <w:b/>
              <w:bCs/>
            </w:rPr>
            <w:fldChar w:fldCharType="end"/>
          </w:r>
        </w:p>
      </w:sdtContent>
    </w:sdt>
    <w:p w14:paraId="05D7114D" w14:textId="04AB6107" w:rsidR="004A6F4A" w:rsidRPr="009325E6" w:rsidRDefault="004A6F4A" w:rsidP="00B731BA">
      <w:pPr>
        <w:rPr>
          <w:rFonts w:asciiTheme="minorHAnsi" w:hAnsiTheme="minorHAnsi" w:cstheme="minorHAnsi"/>
        </w:rPr>
      </w:pPr>
    </w:p>
    <w:p w14:paraId="26BF67FA" w14:textId="77777777" w:rsidR="00E32082" w:rsidRPr="009325E6" w:rsidRDefault="00E32082" w:rsidP="00B731BA">
      <w:pPr>
        <w:rPr>
          <w:rFonts w:asciiTheme="minorHAnsi" w:hAnsiTheme="minorHAnsi" w:cstheme="minorHAnsi"/>
          <w:lang w:bidi="pt-PT"/>
        </w:rPr>
      </w:pPr>
    </w:p>
    <w:p w14:paraId="65FDAE99" w14:textId="2BC3209A" w:rsidR="00B731BA" w:rsidRPr="009325E6" w:rsidRDefault="00B731BA" w:rsidP="0003436A">
      <w:pPr>
        <w:spacing w:line="240" w:lineRule="auto"/>
        <w:rPr>
          <w:rFonts w:asciiTheme="minorHAnsi" w:hAnsiTheme="minorHAnsi" w:cstheme="minorHAnsi"/>
          <w:lang w:bidi="pt-PT"/>
        </w:rPr>
      </w:pPr>
      <w:r w:rsidRPr="009325E6">
        <w:rPr>
          <w:rFonts w:asciiTheme="minorHAnsi" w:hAnsiTheme="minorHAnsi" w:cstheme="minorHAnsi"/>
          <w:lang w:bidi="pt-PT"/>
        </w:rPr>
        <w:br w:type="page"/>
      </w:r>
    </w:p>
    <w:p w14:paraId="785EB774" w14:textId="4103EADA" w:rsidR="0003436A" w:rsidRDefault="0003436A" w:rsidP="0003436A">
      <w:pPr>
        <w:pStyle w:val="Ttulo1"/>
      </w:pPr>
      <w:bookmarkStart w:id="3" w:name="_Toc89563440"/>
      <w:r w:rsidRPr="0003436A">
        <w:lastRenderedPageBreak/>
        <w:t>INTRODUÇÃO</w:t>
      </w:r>
      <w:bookmarkEnd w:id="3"/>
    </w:p>
    <w:p w14:paraId="316FAEA8" w14:textId="37A45CB5" w:rsidR="0003436A" w:rsidRDefault="0003436A" w:rsidP="0003436A"/>
    <w:p w14:paraId="37856452" w14:textId="327FAF28" w:rsidR="0003436A" w:rsidRDefault="0003436A" w:rsidP="0003436A">
      <w:r>
        <w:tab/>
      </w:r>
      <w:r w:rsidR="005B6307">
        <w:t xml:space="preserve">O presente relatório funcionará como apoio e explicação de execução das </w:t>
      </w:r>
      <w:proofErr w:type="spellStart"/>
      <w:r w:rsidR="005B6307">
        <w:t>User</w:t>
      </w:r>
      <w:proofErr w:type="spellEnd"/>
      <w:r w:rsidR="005B6307">
        <w:t xml:space="preserve"> </w:t>
      </w:r>
      <w:proofErr w:type="spellStart"/>
      <w:r w:rsidR="005B6307">
        <w:t>Stories</w:t>
      </w:r>
      <w:proofErr w:type="spellEnd"/>
      <w:r w:rsidR="005B6307">
        <w:t xml:space="preserve"> pedidas para o SPRINT 1 de ASIST. Em cada </w:t>
      </w:r>
      <w:proofErr w:type="spellStart"/>
      <w:r w:rsidR="005B6307">
        <w:t>User</w:t>
      </w:r>
      <w:proofErr w:type="spellEnd"/>
      <w:r w:rsidR="005B6307">
        <w:t xml:space="preserve"> </w:t>
      </w:r>
      <w:proofErr w:type="spellStart"/>
      <w:r w:rsidR="005B6307">
        <w:t>Story</w:t>
      </w:r>
      <w:proofErr w:type="spellEnd"/>
      <w:r w:rsidR="005B6307">
        <w:t>, está dividido pelas tarefas realizadas em Linux e em Windows.</w:t>
      </w:r>
    </w:p>
    <w:p w14:paraId="676F6899" w14:textId="21AE0687" w:rsidR="002A3710" w:rsidRDefault="002A3710" w:rsidP="0003436A">
      <w:r>
        <w:tab/>
        <w:t xml:space="preserve">Nas </w:t>
      </w:r>
      <w:proofErr w:type="spellStart"/>
      <w:r>
        <w:t>user</w:t>
      </w:r>
      <w:proofErr w:type="spellEnd"/>
      <w:r>
        <w:t xml:space="preserve"> </w:t>
      </w:r>
      <w:proofErr w:type="spellStart"/>
      <w:r>
        <w:t>stories</w:t>
      </w:r>
      <w:proofErr w:type="spellEnd"/>
      <w:r>
        <w:t xml:space="preserve"> 1 e 2, não conseguimos resolver no servidor Windows, devido a um erro ao tentar configurar o </w:t>
      </w:r>
      <w:proofErr w:type="spellStart"/>
      <w:r>
        <w:t>dhcp</w:t>
      </w:r>
      <w:proofErr w:type="spellEnd"/>
      <w:r>
        <w:t>.</w:t>
      </w:r>
    </w:p>
    <w:p w14:paraId="15836791" w14:textId="6D28F46C" w:rsidR="005B6307" w:rsidRDefault="005B6307" w:rsidP="0003436A"/>
    <w:p w14:paraId="5735CFC4" w14:textId="467067D9" w:rsidR="005B6307" w:rsidRDefault="005B6307" w:rsidP="0003436A"/>
    <w:p w14:paraId="614CBAE9" w14:textId="57AB56A2" w:rsidR="005B6307" w:rsidRDefault="005B6307" w:rsidP="0003436A"/>
    <w:p w14:paraId="63276475" w14:textId="7945D403" w:rsidR="005B6307" w:rsidRDefault="005B6307" w:rsidP="0003436A"/>
    <w:p w14:paraId="06E36C6E" w14:textId="5DC37CD2" w:rsidR="005B6307" w:rsidRDefault="005B6307" w:rsidP="0003436A"/>
    <w:p w14:paraId="2F985B5B" w14:textId="02F58E73" w:rsidR="005B6307" w:rsidRDefault="005B6307" w:rsidP="0003436A"/>
    <w:p w14:paraId="216683D5" w14:textId="74DC42BE" w:rsidR="005B6307" w:rsidRDefault="005B6307" w:rsidP="0003436A"/>
    <w:p w14:paraId="40F964FD" w14:textId="3AA42264" w:rsidR="005B6307" w:rsidRDefault="005B6307" w:rsidP="0003436A"/>
    <w:p w14:paraId="45C8200F" w14:textId="2982AF1A" w:rsidR="005B6307" w:rsidRDefault="005B6307" w:rsidP="0003436A"/>
    <w:p w14:paraId="15842F25" w14:textId="0B1168D9" w:rsidR="005B6307" w:rsidRDefault="005B6307" w:rsidP="0003436A"/>
    <w:p w14:paraId="35F00E78" w14:textId="5567EFED" w:rsidR="005B6307" w:rsidRDefault="005B6307" w:rsidP="0003436A"/>
    <w:p w14:paraId="0F6C4B3D" w14:textId="488F2B77" w:rsidR="005B6307" w:rsidRDefault="005B6307" w:rsidP="0003436A"/>
    <w:p w14:paraId="378358EF" w14:textId="44F7A775" w:rsidR="005B6307" w:rsidRDefault="005B6307" w:rsidP="0003436A"/>
    <w:p w14:paraId="6BE01D27" w14:textId="0FCB3F5B" w:rsidR="005B6307" w:rsidRDefault="005B6307" w:rsidP="0003436A"/>
    <w:p w14:paraId="034A45FA" w14:textId="536B38F9" w:rsidR="005B6307" w:rsidRDefault="005B6307" w:rsidP="0003436A"/>
    <w:p w14:paraId="5375884B" w14:textId="5EFA7BF0" w:rsidR="005B6307" w:rsidRDefault="005B6307" w:rsidP="0003436A"/>
    <w:p w14:paraId="4A718618" w14:textId="003233BE" w:rsidR="005B6307" w:rsidRDefault="005B6307" w:rsidP="0003436A"/>
    <w:p w14:paraId="20F7BE84" w14:textId="5B549429" w:rsidR="005B6307" w:rsidRDefault="005B6307" w:rsidP="0003436A"/>
    <w:p w14:paraId="56C4D8B0" w14:textId="58B9B213" w:rsidR="005B6307" w:rsidRDefault="005B6307" w:rsidP="0003436A"/>
    <w:p w14:paraId="66F17072" w14:textId="5773B4AE" w:rsidR="005B6307" w:rsidRDefault="005B6307" w:rsidP="0003436A"/>
    <w:p w14:paraId="0CE76D4D" w14:textId="5A4FCFA7" w:rsidR="005B6307" w:rsidRDefault="005B6307" w:rsidP="0003436A"/>
    <w:p w14:paraId="5DAEB9DC" w14:textId="31DAA481" w:rsidR="005B6307" w:rsidRDefault="00145834" w:rsidP="005B6307">
      <w:pPr>
        <w:pStyle w:val="Ttulo1"/>
      </w:pPr>
      <w:bookmarkStart w:id="4" w:name="_Toc89563441"/>
      <w:r>
        <w:t>USER STORY 1 E 2</w:t>
      </w:r>
      <w:bookmarkEnd w:id="4"/>
    </w:p>
    <w:p w14:paraId="61CC656A" w14:textId="5849892C" w:rsidR="005B6307" w:rsidRDefault="005B6307" w:rsidP="005B6307"/>
    <w:p w14:paraId="196E84C0" w14:textId="5D9D7B20" w:rsidR="00BD4E37" w:rsidRDefault="00BD4E37" w:rsidP="00D86620">
      <w:pPr>
        <w:keepNext/>
        <w:jc w:val="center"/>
      </w:pPr>
      <w:r>
        <w:rPr>
          <w:noProof/>
        </w:rPr>
        <w:drawing>
          <wp:inline distT="0" distB="0" distL="0" distR="0" wp14:anchorId="6D678BD1" wp14:editId="2B8D1762">
            <wp:extent cx="5943600" cy="1876425"/>
            <wp:effectExtent l="171450" t="171450" r="152400" b="200025"/>
            <wp:docPr id="4" name="Imagem 4" descr="Uma imagem com texto, pessoa, captura de ecrã,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 pessoa, captura de ecrã, documento&#10;&#10;Descrição gerada automaticamente"/>
                    <pic:cNvPicPr/>
                  </pic:nvPicPr>
                  <pic:blipFill>
                    <a:blip r:embed="rId13"/>
                    <a:stretch>
                      <a:fillRect/>
                    </a:stretch>
                  </pic:blipFill>
                  <pic:spPr>
                    <a:xfrm>
                      <a:off x="0" y="0"/>
                      <a:ext cx="5943600" cy="18764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820412B" w14:textId="297C589F" w:rsidR="005B6307" w:rsidRPr="000D48C1" w:rsidRDefault="00BD4E37" w:rsidP="000D48C1">
      <w:pPr>
        <w:pStyle w:val="Legenda"/>
      </w:pPr>
      <w:r w:rsidRPr="000D48C1">
        <w:t xml:space="preserve">Figura </w:t>
      </w:r>
      <w:r w:rsidR="00476FC4">
        <w:fldChar w:fldCharType="begin"/>
      </w:r>
      <w:r w:rsidR="00476FC4">
        <w:instrText xml:space="preserve"> SEQ Figura \* ARABIC </w:instrText>
      </w:r>
      <w:r w:rsidR="00476FC4">
        <w:fldChar w:fldCharType="separate"/>
      </w:r>
      <w:r w:rsidR="001D4F24">
        <w:rPr>
          <w:noProof/>
        </w:rPr>
        <w:t>1</w:t>
      </w:r>
      <w:r w:rsidR="00476FC4">
        <w:rPr>
          <w:noProof/>
        </w:rPr>
        <w:fldChar w:fldCharType="end"/>
      </w:r>
      <w:r w:rsidRPr="000D48C1">
        <w:t xml:space="preserve">: </w:t>
      </w:r>
      <w:proofErr w:type="spellStart"/>
      <w:r w:rsidR="00B94997" w:rsidRPr="000D48C1">
        <w:t>User</w:t>
      </w:r>
      <w:proofErr w:type="spellEnd"/>
      <w:r w:rsidR="00B94997" w:rsidRPr="000D48C1">
        <w:t xml:space="preserve"> </w:t>
      </w:r>
      <w:proofErr w:type="spellStart"/>
      <w:r w:rsidR="004E1F38">
        <w:t>s</w:t>
      </w:r>
      <w:r w:rsidR="00B94997" w:rsidRPr="000D48C1">
        <w:t>tories</w:t>
      </w:r>
      <w:proofErr w:type="spellEnd"/>
      <w:r w:rsidR="00B94997" w:rsidRPr="000D48C1">
        <w:t xml:space="preserve"> </w:t>
      </w:r>
      <w:r w:rsidRPr="000D48C1">
        <w:t xml:space="preserve">1 </w:t>
      </w:r>
      <w:r w:rsidR="00B94997" w:rsidRPr="000D48C1">
        <w:t>e</w:t>
      </w:r>
      <w:r w:rsidRPr="000D48C1">
        <w:t xml:space="preserve"> 2</w:t>
      </w:r>
    </w:p>
    <w:p w14:paraId="1F3FAFD9" w14:textId="66BE733F" w:rsidR="005B6307" w:rsidRDefault="00BD4E37" w:rsidP="00923C0F">
      <w:r>
        <w:tab/>
        <w:t xml:space="preserve">Para a realização de ambas as </w:t>
      </w:r>
      <w:proofErr w:type="spellStart"/>
      <w:r>
        <w:t>stories</w:t>
      </w:r>
      <w:proofErr w:type="spellEnd"/>
      <w:r>
        <w:t>, fizemos uma configuração do DHCP, tanto em Linux, como em Windows.</w:t>
      </w:r>
    </w:p>
    <w:p w14:paraId="33581F70" w14:textId="3233B7FA" w:rsidR="00BD4E37" w:rsidRDefault="00BD4E37" w:rsidP="00BD4E37">
      <w:pPr>
        <w:pStyle w:val="Ttulo2"/>
      </w:pPr>
      <w:bookmarkStart w:id="5" w:name="_Toc89563442"/>
      <w:r>
        <w:t>LINUX</w:t>
      </w:r>
      <w:bookmarkEnd w:id="5"/>
    </w:p>
    <w:p w14:paraId="14184098" w14:textId="09367616" w:rsidR="00BD4E37" w:rsidRDefault="00BD4E37" w:rsidP="00923C0F">
      <w:r>
        <w:tab/>
        <w:t>Em Linux,</w:t>
      </w:r>
      <w:r w:rsidR="00923C0F">
        <w:t xml:space="preserve"> recorremos ao </w:t>
      </w:r>
      <w:proofErr w:type="spellStart"/>
      <w:r w:rsidR="00923C0F">
        <w:t>isc</w:t>
      </w:r>
      <w:proofErr w:type="spellEnd"/>
      <w:r w:rsidR="00923C0F">
        <w:t>-</w:t>
      </w:r>
      <w:proofErr w:type="spellStart"/>
      <w:r w:rsidR="00923C0F">
        <w:t>dhcp</w:t>
      </w:r>
      <w:proofErr w:type="spellEnd"/>
      <w:r w:rsidR="00923C0F">
        <w:t xml:space="preserve">-server, que já tinha sido </w:t>
      </w:r>
      <w:r w:rsidR="00923C0F" w:rsidRPr="004E1F38">
        <w:t>previamente</w:t>
      </w:r>
      <w:r w:rsidR="00923C0F">
        <w:t xml:space="preserve"> instalado, aquando da realização da ficha PL 5.</w:t>
      </w:r>
    </w:p>
    <w:p w14:paraId="095CD3F5" w14:textId="01936A61" w:rsidR="00923C0F" w:rsidRPr="00BD4E37" w:rsidRDefault="00923C0F" w:rsidP="00923C0F">
      <w:r>
        <w:tab/>
        <w:t xml:space="preserve">Começámos por modificar os parâmetros do DHCP server no ficheiro </w:t>
      </w:r>
      <w:r w:rsidR="00B94997">
        <w:t>“</w:t>
      </w:r>
      <w:proofErr w:type="spellStart"/>
      <w:r>
        <w:t>dhcpd.conf</w:t>
      </w:r>
      <w:proofErr w:type="spellEnd"/>
      <w:r w:rsidR="00B94997">
        <w:t xml:space="preserve">”, adicionando o IP da </w:t>
      </w:r>
      <w:proofErr w:type="spellStart"/>
      <w:r w:rsidR="00B94997">
        <w:t>subnet</w:t>
      </w:r>
      <w:proofErr w:type="spellEnd"/>
      <w:r w:rsidR="00B94997">
        <w:t xml:space="preserve">, a range de endereços, a máscara e o Broadcast </w:t>
      </w:r>
      <w:proofErr w:type="spellStart"/>
      <w:r w:rsidR="00B94997">
        <w:t>address</w:t>
      </w:r>
      <w:proofErr w:type="spellEnd"/>
      <w:r w:rsidR="00B94997">
        <w:t xml:space="preserve"> no final do ficheiro:</w:t>
      </w:r>
    </w:p>
    <w:p w14:paraId="7AE1717A" w14:textId="77777777" w:rsidR="00B94997" w:rsidRDefault="00B94997" w:rsidP="00D86620">
      <w:pPr>
        <w:keepNext/>
        <w:jc w:val="center"/>
      </w:pPr>
      <w:r>
        <w:rPr>
          <w:noProof/>
        </w:rPr>
        <w:drawing>
          <wp:inline distT="0" distB="0" distL="0" distR="0" wp14:anchorId="4188F035" wp14:editId="1F1E229F">
            <wp:extent cx="5934075" cy="1685925"/>
            <wp:effectExtent l="0" t="0" r="9525" b="9525"/>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1685925"/>
                    </a:xfrm>
                    <a:prstGeom prst="rect">
                      <a:avLst/>
                    </a:prstGeom>
                    <a:noFill/>
                    <a:ln>
                      <a:noFill/>
                    </a:ln>
                  </pic:spPr>
                </pic:pic>
              </a:graphicData>
            </a:graphic>
          </wp:inline>
        </w:drawing>
      </w:r>
    </w:p>
    <w:p w14:paraId="4EAD6B82" w14:textId="6A8DB424" w:rsidR="005B6307" w:rsidRPr="000D48C1" w:rsidRDefault="00B94997" w:rsidP="000D48C1">
      <w:pPr>
        <w:pStyle w:val="Legenda"/>
      </w:pPr>
      <w:r w:rsidRPr="000D48C1">
        <w:t xml:space="preserve">Figura </w:t>
      </w:r>
      <w:r w:rsidR="00476FC4">
        <w:fldChar w:fldCharType="begin"/>
      </w:r>
      <w:r w:rsidR="00476FC4">
        <w:instrText xml:space="preserve"> SEQ Figura \* ARABIC </w:instrText>
      </w:r>
      <w:r w:rsidR="00476FC4">
        <w:fldChar w:fldCharType="separate"/>
      </w:r>
      <w:r w:rsidR="001D4F24">
        <w:rPr>
          <w:noProof/>
        </w:rPr>
        <w:t>2</w:t>
      </w:r>
      <w:r w:rsidR="00476FC4">
        <w:rPr>
          <w:noProof/>
        </w:rPr>
        <w:fldChar w:fldCharType="end"/>
      </w:r>
      <w:r w:rsidRPr="000D48C1">
        <w:t>: Alteração efetuado em /</w:t>
      </w:r>
      <w:proofErr w:type="spellStart"/>
      <w:r w:rsidRPr="000D48C1">
        <w:t>etc</w:t>
      </w:r>
      <w:proofErr w:type="spellEnd"/>
      <w:r w:rsidRPr="000D48C1">
        <w:t>/</w:t>
      </w:r>
      <w:proofErr w:type="spellStart"/>
      <w:r w:rsidRPr="000D48C1">
        <w:t>dhcp</w:t>
      </w:r>
      <w:proofErr w:type="spellEnd"/>
      <w:r w:rsidRPr="000D48C1">
        <w:t>/</w:t>
      </w:r>
      <w:proofErr w:type="spellStart"/>
      <w:r w:rsidRPr="000D48C1">
        <w:t>dhcp.conf</w:t>
      </w:r>
      <w:proofErr w:type="spellEnd"/>
    </w:p>
    <w:p w14:paraId="481F39C5" w14:textId="01E582DA" w:rsidR="00C67931" w:rsidRDefault="00C67931" w:rsidP="00D86620">
      <w:pPr>
        <w:jc w:val="center"/>
      </w:pPr>
    </w:p>
    <w:p w14:paraId="7A4FC77F" w14:textId="77777777" w:rsidR="000D48C1" w:rsidRDefault="000D48C1" w:rsidP="00C67931">
      <w:pPr>
        <w:ind w:firstLine="720"/>
      </w:pPr>
    </w:p>
    <w:p w14:paraId="3A598969" w14:textId="3DDA49D8" w:rsidR="00B731BA" w:rsidRDefault="00B94997" w:rsidP="00C67931">
      <w:pPr>
        <w:ind w:firstLine="720"/>
      </w:pPr>
      <w:r>
        <w:lastRenderedPageBreak/>
        <w:t xml:space="preserve">De seguida, </w:t>
      </w:r>
      <w:r w:rsidR="00C67931">
        <w:t xml:space="preserve">definimos a NIC a ser usada pelo </w:t>
      </w:r>
      <w:proofErr w:type="spellStart"/>
      <w:r w:rsidR="00C67931">
        <w:t>isc</w:t>
      </w:r>
      <w:proofErr w:type="spellEnd"/>
      <w:r w:rsidR="00C67931">
        <w:t>-</w:t>
      </w:r>
      <w:proofErr w:type="spellStart"/>
      <w:r w:rsidR="00C67931">
        <w:t>dhcp</w:t>
      </w:r>
      <w:proofErr w:type="spellEnd"/>
      <w:r w:rsidR="00C67931">
        <w:t>-server. Para tal especificamos que a NIC a ser usada é a “ens33” (placa de rede secundária</w:t>
      </w:r>
      <w:r w:rsidR="005A76E4">
        <w:t xml:space="preserve">) </w:t>
      </w:r>
      <w:r w:rsidR="00D86620">
        <w:t>em “/</w:t>
      </w:r>
      <w:proofErr w:type="spellStart"/>
      <w:r w:rsidR="00D86620">
        <w:t>etc</w:t>
      </w:r>
      <w:proofErr w:type="spellEnd"/>
      <w:r w:rsidR="00D86620">
        <w:t>/</w:t>
      </w:r>
      <w:proofErr w:type="spellStart"/>
      <w:r w:rsidR="00D86620">
        <w:t>default</w:t>
      </w:r>
      <w:proofErr w:type="spellEnd"/>
      <w:r w:rsidR="00D86620">
        <w:t>/</w:t>
      </w:r>
      <w:proofErr w:type="spellStart"/>
      <w:r w:rsidR="00D86620">
        <w:t>isc</w:t>
      </w:r>
      <w:proofErr w:type="spellEnd"/>
      <w:r w:rsidR="00D86620">
        <w:t>-</w:t>
      </w:r>
      <w:proofErr w:type="spellStart"/>
      <w:r w:rsidR="00D86620">
        <w:t>dhcp</w:t>
      </w:r>
      <w:proofErr w:type="spellEnd"/>
      <w:r w:rsidR="00D86620">
        <w:t>-server”.</w:t>
      </w:r>
    </w:p>
    <w:p w14:paraId="4D83F0D7" w14:textId="77777777" w:rsidR="00D86620" w:rsidRDefault="00D86620" w:rsidP="00D86620">
      <w:pPr>
        <w:pStyle w:val="Legenda"/>
      </w:pPr>
      <w:r>
        <w:rPr>
          <w:noProof/>
        </w:rPr>
        <w:drawing>
          <wp:inline distT="0" distB="0" distL="0" distR="0" wp14:anchorId="0583F694" wp14:editId="08256C50">
            <wp:extent cx="5410200" cy="2228239"/>
            <wp:effectExtent l="0" t="0" r="0" b="63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8534" cy="2235790"/>
                    </a:xfrm>
                    <a:prstGeom prst="rect">
                      <a:avLst/>
                    </a:prstGeom>
                    <a:noFill/>
                    <a:ln>
                      <a:noFill/>
                    </a:ln>
                  </pic:spPr>
                </pic:pic>
              </a:graphicData>
            </a:graphic>
          </wp:inline>
        </w:drawing>
      </w:r>
    </w:p>
    <w:p w14:paraId="7692DE34" w14:textId="2F5ED417" w:rsidR="00C67931" w:rsidRPr="00D86620" w:rsidRDefault="00D86620" w:rsidP="00D86620">
      <w:pPr>
        <w:pStyle w:val="Legenda"/>
      </w:pPr>
      <w:r w:rsidRPr="00D86620">
        <w:t xml:space="preserve">Figura </w:t>
      </w:r>
      <w:r w:rsidR="00476FC4">
        <w:fldChar w:fldCharType="begin"/>
      </w:r>
      <w:r w:rsidR="00476FC4">
        <w:instrText xml:space="preserve"> SEQ Figura \* ARABIC </w:instrText>
      </w:r>
      <w:r w:rsidR="00476FC4">
        <w:fldChar w:fldCharType="separate"/>
      </w:r>
      <w:r w:rsidR="001D4F24">
        <w:rPr>
          <w:noProof/>
        </w:rPr>
        <w:t>3</w:t>
      </w:r>
      <w:r w:rsidR="00476FC4">
        <w:rPr>
          <w:noProof/>
        </w:rPr>
        <w:fldChar w:fldCharType="end"/>
      </w:r>
      <w:r w:rsidRPr="00D86620">
        <w:t xml:space="preserve">: </w:t>
      </w:r>
      <w:proofErr w:type="spellStart"/>
      <w:r w:rsidRPr="00D86620">
        <w:t>Alteraçao</w:t>
      </w:r>
      <w:proofErr w:type="spellEnd"/>
      <w:r w:rsidRPr="00D86620">
        <w:t xml:space="preserve"> efetuada em /</w:t>
      </w:r>
      <w:proofErr w:type="spellStart"/>
      <w:r w:rsidRPr="00D86620">
        <w:t>etc</w:t>
      </w:r>
      <w:proofErr w:type="spellEnd"/>
      <w:r w:rsidRPr="00D86620">
        <w:t>/</w:t>
      </w:r>
      <w:proofErr w:type="spellStart"/>
      <w:r w:rsidRPr="00D86620">
        <w:t>default</w:t>
      </w:r>
      <w:proofErr w:type="spellEnd"/>
      <w:r w:rsidRPr="00D86620">
        <w:t>/</w:t>
      </w:r>
      <w:proofErr w:type="spellStart"/>
      <w:r w:rsidRPr="00D86620">
        <w:t>isc</w:t>
      </w:r>
      <w:proofErr w:type="spellEnd"/>
      <w:r w:rsidRPr="00D86620">
        <w:t>-</w:t>
      </w:r>
      <w:proofErr w:type="spellStart"/>
      <w:r w:rsidRPr="00D86620">
        <w:t>dhcp</w:t>
      </w:r>
      <w:proofErr w:type="spellEnd"/>
      <w:r w:rsidRPr="00D86620">
        <w:t>-server</w:t>
      </w:r>
    </w:p>
    <w:p w14:paraId="15C0B3B8" w14:textId="68BC889C" w:rsidR="000D48C1" w:rsidRDefault="000D48C1" w:rsidP="000D48C1">
      <w:pPr>
        <w:ind w:firstLine="720"/>
      </w:pPr>
      <w:r>
        <w:t>Por fim, reiniciámos o serviço de DHCP e verificamos o status, para confirmar que está ativo, através dos comandos:</w:t>
      </w:r>
    </w:p>
    <w:p w14:paraId="23D1BED6" w14:textId="03058DBE" w:rsidR="001461EF" w:rsidRDefault="001461EF" w:rsidP="001461EF">
      <w:pPr>
        <w:pStyle w:val="PargrafodaLista"/>
        <w:numPr>
          <w:ilvl w:val="0"/>
          <w:numId w:val="32"/>
        </w:numPr>
        <w:rPr>
          <w:b/>
          <w:bCs/>
          <w:lang w:val="en-US"/>
        </w:rPr>
      </w:pPr>
      <w:proofErr w:type="spellStart"/>
      <w:r w:rsidRPr="001461EF">
        <w:rPr>
          <w:b/>
          <w:bCs/>
          <w:lang w:val="en-US"/>
        </w:rPr>
        <w:t>systemctl</w:t>
      </w:r>
      <w:proofErr w:type="spellEnd"/>
      <w:r w:rsidRPr="001461EF">
        <w:rPr>
          <w:b/>
          <w:bCs/>
          <w:lang w:val="en-US"/>
        </w:rPr>
        <w:t xml:space="preserve"> restart </w:t>
      </w:r>
      <w:proofErr w:type="spellStart"/>
      <w:r w:rsidRPr="001461EF">
        <w:rPr>
          <w:b/>
          <w:bCs/>
          <w:lang w:val="en-US"/>
        </w:rPr>
        <w:t>isc</w:t>
      </w:r>
      <w:proofErr w:type="spellEnd"/>
      <w:r w:rsidRPr="001461EF">
        <w:rPr>
          <w:b/>
          <w:bCs/>
          <w:lang w:val="en-US"/>
        </w:rPr>
        <w:t>-</w:t>
      </w:r>
      <w:proofErr w:type="spellStart"/>
      <w:r w:rsidRPr="001461EF">
        <w:rPr>
          <w:b/>
          <w:bCs/>
          <w:lang w:val="en-US"/>
        </w:rPr>
        <w:t>dhcp</w:t>
      </w:r>
      <w:proofErr w:type="spellEnd"/>
      <w:r w:rsidRPr="001461EF">
        <w:rPr>
          <w:b/>
          <w:bCs/>
          <w:lang w:val="en-US"/>
        </w:rPr>
        <w:t>-server</w:t>
      </w:r>
    </w:p>
    <w:p w14:paraId="071B6009" w14:textId="57760C82" w:rsidR="001461EF" w:rsidRPr="001461EF" w:rsidRDefault="001461EF" w:rsidP="001461EF">
      <w:pPr>
        <w:pStyle w:val="PargrafodaLista"/>
        <w:numPr>
          <w:ilvl w:val="0"/>
          <w:numId w:val="32"/>
        </w:numPr>
        <w:rPr>
          <w:b/>
          <w:bCs/>
          <w:lang w:val="en-US"/>
        </w:rPr>
      </w:pPr>
      <w:proofErr w:type="spellStart"/>
      <w:r>
        <w:rPr>
          <w:b/>
          <w:bCs/>
          <w:lang w:val="en-US"/>
        </w:rPr>
        <w:t>systemctl</w:t>
      </w:r>
      <w:proofErr w:type="spellEnd"/>
      <w:r>
        <w:rPr>
          <w:b/>
          <w:bCs/>
          <w:lang w:val="en-US"/>
        </w:rPr>
        <w:t xml:space="preserve"> status </w:t>
      </w:r>
      <w:proofErr w:type="spellStart"/>
      <w:r>
        <w:rPr>
          <w:b/>
          <w:bCs/>
          <w:lang w:val="en-US"/>
        </w:rPr>
        <w:t>isc</w:t>
      </w:r>
      <w:proofErr w:type="spellEnd"/>
      <w:r>
        <w:rPr>
          <w:b/>
          <w:bCs/>
          <w:lang w:val="en-US"/>
        </w:rPr>
        <w:t>-</w:t>
      </w:r>
      <w:proofErr w:type="spellStart"/>
      <w:r>
        <w:rPr>
          <w:b/>
          <w:bCs/>
          <w:lang w:val="en-US"/>
        </w:rPr>
        <w:t>dhcp</w:t>
      </w:r>
      <w:proofErr w:type="spellEnd"/>
      <w:r>
        <w:rPr>
          <w:b/>
          <w:bCs/>
          <w:lang w:val="en-US"/>
        </w:rPr>
        <w:t>-server</w:t>
      </w:r>
    </w:p>
    <w:p w14:paraId="69B72F74" w14:textId="77777777" w:rsidR="000D48C1" w:rsidRDefault="000D48C1" w:rsidP="000D48C1">
      <w:pPr>
        <w:keepNext/>
        <w:ind w:firstLine="720"/>
        <w:jc w:val="center"/>
      </w:pPr>
      <w:r>
        <w:rPr>
          <w:noProof/>
        </w:rPr>
        <w:drawing>
          <wp:inline distT="0" distB="0" distL="0" distR="0" wp14:anchorId="230AE913" wp14:editId="7027B1BB">
            <wp:extent cx="5562600" cy="2228605"/>
            <wp:effectExtent l="0" t="0" r="0" b="63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3328" cy="2236909"/>
                    </a:xfrm>
                    <a:prstGeom prst="rect">
                      <a:avLst/>
                    </a:prstGeom>
                    <a:noFill/>
                    <a:ln>
                      <a:noFill/>
                    </a:ln>
                  </pic:spPr>
                </pic:pic>
              </a:graphicData>
            </a:graphic>
          </wp:inline>
        </w:drawing>
      </w:r>
    </w:p>
    <w:p w14:paraId="69A5686E" w14:textId="3E3E97B1" w:rsidR="001461EF" w:rsidRPr="004E1F38" w:rsidRDefault="000D48C1" w:rsidP="002A3710">
      <w:pPr>
        <w:pStyle w:val="Legenda"/>
        <w:rPr>
          <w:lang w:val="en-US"/>
        </w:rPr>
      </w:pPr>
      <w:proofErr w:type="spellStart"/>
      <w:r w:rsidRPr="004E1F38">
        <w:rPr>
          <w:lang w:val="en-US"/>
        </w:rPr>
        <w:t>Figura</w:t>
      </w:r>
      <w:proofErr w:type="spellEnd"/>
      <w:r w:rsidRPr="004E1F38">
        <w:rPr>
          <w:lang w:val="en-US"/>
        </w:rPr>
        <w:t xml:space="preserve"> </w:t>
      </w:r>
      <w:r>
        <w:fldChar w:fldCharType="begin"/>
      </w:r>
      <w:r w:rsidRPr="004E1F38">
        <w:rPr>
          <w:lang w:val="en-US"/>
        </w:rPr>
        <w:instrText xml:space="preserve"> SEQ Figura \* ARABIC </w:instrText>
      </w:r>
      <w:r>
        <w:fldChar w:fldCharType="separate"/>
      </w:r>
      <w:r w:rsidR="001D4F24">
        <w:rPr>
          <w:noProof/>
          <w:lang w:val="en-US"/>
        </w:rPr>
        <w:t>4</w:t>
      </w:r>
      <w:r>
        <w:fldChar w:fldCharType="end"/>
      </w:r>
      <w:r w:rsidRPr="004E1F38">
        <w:rPr>
          <w:lang w:val="en-US"/>
        </w:rPr>
        <w:t xml:space="preserve">: Status do </w:t>
      </w:r>
      <w:proofErr w:type="spellStart"/>
      <w:r w:rsidRPr="004E1F38">
        <w:rPr>
          <w:lang w:val="en-US"/>
        </w:rPr>
        <w:t>isc</w:t>
      </w:r>
      <w:proofErr w:type="spellEnd"/>
      <w:r w:rsidRPr="004E1F38">
        <w:rPr>
          <w:lang w:val="en-US"/>
        </w:rPr>
        <w:t>-</w:t>
      </w:r>
      <w:proofErr w:type="spellStart"/>
      <w:r w:rsidRPr="004E1F38">
        <w:rPr>
          <w:lang w:val="en-US"/>
        </w:rPr>
        <w:t>dhcp</w:t>
      </w:r>
      <w:proofErr w:type="spellEnd"/>
      <w:r w:rsidRPr="004E1F38">
        <w:rPr>
          <w:lang w:val="en-US"/>
        </w:rPr>
        <w:t>-server</w:t>
      </w:r>
    </w:p>
    <w:p w14:paraId="7C4842E7" w14:textId="7B3B950C" w:rsidR="001461EF" w:rsidRPr="004E1F38" w:rsidRDefault="001461EF" w:rsidP="001461EF">
      <w:pPr>
        <w:rPr>
          <w:lang w:val="en-US"/>
        </w:rPr>
      </w:pPr>
    </w:p>
    <w:p w14:paraId="03E86D8F" w14:textId="4C1C68BB" w:rsidR="00145834" w:rsidRPr="00AD17B7" w:rsidRDefault="001461EF" w:rsidP="00145834">
      <w:pPr>
        <w:pStyle w:val="Ttulo1"/>
        <w:rPr>
          <w:lang w:val="en-US"/>
        </w:rPr>
      </w:pPr>
      <w:bookmarkStart w:id="6" w:name="_Toc89563444"/>
      <w:r w:rsidRPr="00AD17B7">
        <w:rPr>
          <w:lang w:val="en-US"/>
        </w:rPr>
        <w:lastRenderedPageBreak/>
        <w:t>USER STORY 3</w:t>
      </w:r>
      <w:bookmarkEnd w:id="6"/>
    </w:p>
    <w:p w14:paraId="31044E60" w14:textId="77777777" w:rsidR="004E1F38" w:rsidRDefault="00B06D50" w:rsidP="004E1F38">
      <w:pPr>
        <w:keepNext/>
        <w:jc w:val="center"/>
      </w:pPr>
      <w:r>
        <w:rPr>
          <w:noProof/>
        </w:rPr>
        <w:drawing>
          <wp:inline distT="0" distB="0" distL="0" distR="0" wp14:anchorId="667A29B9" wp14:editId="6957CB8B">
            <wp:extent cx="5791200" cy="742462"/>
            <wp:effectExtent l="152400" t="171450" r="171450" b="172085"/>
            <wp:docPr id="15" name="Imagem 1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texto&#10;&#10;Descrição gerada automaticamente"/>
                    <pic:cNvPicPr/>
                  </pic:nvPicPr>
                  <pic:blipFill>
                    <a:blip r:embed="rId17"/>
                    <a:stretch>
                      <a:fillRect/>
                    </a:stretch>
                  </pic:blipFill>
                  <pic:spPr>
                    <a:xfrm>
                      <a:off x="0" y="0"/>
                      <a:ext cx="5825277" cy="74683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8EA9C75" w14:textId="02FEB36F" w:rsidR="00B06D50" w:rsidRPr="00B06D50" w:rsidRDefault="004E1F38" w:rsidP="004E1F38">
      <w:pPr>
        <w:pStyle w:val="Legenda"/>
      </w:pPr>
      <w:r>
        <w:t xml:space="preserve">Figura </w:t>
      </w:r>
      <w:r w:rsidR="00476FC4">
        <w:fldChar w:fldCharType="begin"/>
      </w:r>
      <w:r w:rsidR="00476FC4">
        <w:instrText xml:space="preserve"> SEQ Figura \* ARABIC </w:instrText>
      </w:r>
      <w:r w:rsidR="00476FC4">
        <w:fldChar w:fldCharType="separate"/>
      </w:r>
      <w:r w:rsidR="001D4F24">
        <w:rPr>
          <w:noProof/>
        </w:rPr>
        <w:t>5</w:t>
      </w:r>
      <w:r w:rsidR="00476FC4">
        <w:rPr>
          <w:noProof/>
        </w:rPr>
        <w:fldChar w:fldCharType="end"/>
      </w:r>
      <w:r>
        <w:t xml:space="preserve">: </w:t>
      </w:r>
      <w:proofErr w:type="spellStart"/>
      <w:r>
        <w:t>User</w:t>
      </w:r>
      <w:proofErr w:type="spellEnd"/>
      <w:r>
        <w:t xml:space="preserve"> </w:t>
      </w:r>
      <w:proofErr w:type="spellStart"/>
      <w:r>
        <w:t>story</w:t>
      </w:r>
      <w:proofErr w:type="spellEnd"/>
      <w:r>
        <w:t xml:space="preserve"> 3</w:t>
      </w:r>
    </w:p>
    <w:p w14:paraId="02E23848" w14:textId="7F1689ED" w:rsidR="00145834" w:rsidRDefault="00145834" w:rsidP="00145834">
      <w:pPr>
        <w:pStyle w:val="Ttulo2"/>
      </w:pPr>
      <w:bookmarkStart w:id="7" w:name="_Toc89563445"/>
      <w:r w:rsidRPr="004B4D27">
        <w:t>LINUX</w:t>
      </w:r>
      <w:bookmarkEnd w:id="7"/>
    </w:p>
    <w:p w14:paraId="1EB63C1D" w14:textId="77777777" w:rsidR="00F952FF" w:rsidRPr="00F952FF" w:rsidRDefault="00F952FF" w:rsidP="00F952FF"/>
    <w:p w14:paraId="6442353A" w14:textId="59D56BEC" w:rsidR="007039C6" w:rsidRDefault="007039C6" w:rsidP="007039C6">
      <w:r w:rsidRPr="004B4D27">
        <w:tab/>
      </w:r>
      <w:r w:rsidRPr="007039C6">
        <w:t>Para est</w:t>
      </w:r>
      <w:r>
        <w:t xml:space="preserve">a </w:t>
      </w:r>
      <w:proofErr w:type="spellStart"/>
      <w:r>
        <w:t>user</w:t>
      </w:r>
      <w:proofErr w:type="spellEnd"/>
      <w:r>
        <w:t xml:space="preserve"> </w:t>
      </w:r>
      <w:proofErr w:type="spellStart"/>
      <w:r>
        <w:t>story</w:t>
      </w:r>
      <w:proofErr w:type="spellEnd"/>
      <w:r w:rsidR="00D150C1">
        <w:t xml:space="preserve">, recorremos ao comando </w:t>
      </w:r>
      <w:proofErr w:type="spellStart"/>
      <w:r w:rsidR="00D150C1">
        <w:t>iptables</w:t>
      </w:r>
      <w:proofErr w:type="spellEnd"/>
      <w:r w:rsidR="00D150C1">
        <w:t xml:space="preserve"> para gerir o tráfego de pacotes, através da criação de regras. Contudo, estas regras não persistem após reinício do servidor se apenas utilizarmos o comando </w:t>
      </w:r>
      <w:proofErr w:type="spellStart"/>
      <w:r w:rsidR="00D150C1">
        <w:t>iptables</w:t>
      </w:r>
      <w:proofErr w:type="spellEnd"/>
      <w:r w:rsidR="00D150C1">
        <w:t xml:space="preserve">. A solução </w:t>
      </w:r>
      <w:r w:rsidR="007228BF">
        <w:t xml:space="preserve">encontrada pelo </w:t>
      </w:r>
      <w:r w:rsidR="00D150C1">
        <w:t>nosso grupo pass</w:t>
      </w:r>
      <w:r w:rsidR="002A7AD4">
        <w:t>ou</w:t>
      </w:r>
      <w:r w:rsidR="007228BF">
        <w:t xml:space="preserve"> </w:t>
      </w:r>
      <w:r w:rsidR="00D150C1">
        <w:t>pela criação de um script, que cont</w:t>
      </w:r>
      <w:r w:rsidR="002A7AD4">
        <w:t>é</w:t>
      </w:r>
      <w:r w:rsidR="00D150C1">
        <w:t>m a</w:t>
      </w:r>
      <w:r w:rsidR="002A7AD4">
        <w:t xml:space="preserve"> especificação das</w:t>
      </w:r>
      <w:r w:rsidR="00D150C1">
        <w:t xml:space="preserve"> regras </w:t>
      </w:r>
      <w:r w:rsidR="002A7AD4">
        <w:t>de entrada através</w:t>
      </w:r>
      <w:r w:rsidR="007228BF">
        <w:t xml:space="preserve"> sequencialmente</w:t>
      </w:r>
      <w:r w:rsidR="002A7AD4">
        <w:t xml:space="preserve">. No final do script, rejeita todos os pacotes que não </w:t>
      </w:r>
      <w:r w:rsidR="00036650">
        <w:t>fizeram correspondência com nenhuma das regras, e guarda as configurações</w:t>
      </w:r>
      <w:r w:rsidR="007228BF">
        <w:t>. Esse script é chamado através de um “</w:t>
      </w:r>
      <w:proofErr w:type="spellStart"/>
      <w:r w:rsidR="007228BF">
        <w:t>service</w:t>
      </w:r>
      <w:proofErr w:type="spellEnd"/>
      <w:r w:rsidR="007228BF">
        <w:t xml:space="preserve"> </w:t>
      </w:r>
      <w:proofErr w:type="spellStart"/>
      <w:r w:rsidR="007228BF">
        <w:t>descriptor</w:t>
      </w:r>
      <w:proofErr w:type="spellEnd"/>
      <w:r w:rsidR="007228BF">
        <w:t>” (</w:t>
      </w:r>
      <w:proofErr w:type="spellStart"/>
      <w:r w:rsidR="007228BF">
        <w:t>unit</w:t>
      </w:r>
      <w:proofErr w:type="spellEnd"/>
      <w:r w:rsidR="007228BF">
        <w:t xml:space="preserve"> file), criado em “/</w:t>
      </w:r>
      <w:proofErr w:type="spellStart"/>
      <w:r w:rsidR="007228BF">
        <w:t>etc</w:t>
      </w:r>
      <w:proofErr w:type="spellEnd"/>
      <w:r w:rsidR="007228BF">
        <w:t>/</w:t>
      </w:r>
      <w:proofErr w:type="spellStart"/>
      <w:r w:rsidR="007228BF">
        <w:t>systemd</w:t>
      </w:r>
      <w:proofErr w:type="spellEnd"/>
      <w:r w:rsidR="007228BF">
        <w:t>/</w:t>
      </w:r>
      <w:proofErr w:type="spellStart"/>
      <w:r w:rsidR="007228BF">
        <w:t>system</w:t>
      </w:r>
      <w:proofErr w:type="spellEnd"/>
      <w:r w:rsidR="007228BF">
        <w:t>”, que executa o script sempre que o sistema é iniciado (</w:t>
      </w:r>
      <w:proofErr w:type="spellStart"/>
      <w:r w:rsidR="007228BF">
        <w:t>reboot</w:t>
      </w:r>
      <w:proofErr w:type="spellEnd"/>
      <w:r w:rsidR="007228BF">
        <w:t>).</w:t>
      </w:r>
    </w:p>
    <w:p w14:paraId="4C2104F4" w14:textId="5B2C8EE8" w:rsidR="007228BF" w:rsidRDefault="002A7AD4" w:rsidP="00DB1F80">
      <w:pPr>
        <w:keepNext/>
        <w:jc w:val="right"/>
      </w:pPr>
      <w:r>
        <w:rPr>
          <w:noProof/>
        </w:rPr>
        <w:drawing>
          <wp:inline distT="0" distB="0" distL="0" distR="0" wp14:anchorId="57734042" wp14:editId="7EF5387F">
            <wp:extent cx="5943600" cy="2813050"/>
            <wp:effectExtent l="0" t="0" r="0" b="6350"/>
            <wp:docPr id="13" name="Imagem 13" descr="Uma imagem com texto, captura de ecrã, monitor,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texto, captura de ecrã, monitor, ecrã&#10;&#10;Descrição gerada automaticamente"/>
                    <pic:cNvPicPr/>
                  </pic:nvPicPr>
                  <pic:blipFill>
                    <a:blip r:embed="rId18"/>
                    <a:stretch>
                      <a:fillRect/>
                    </a:stretch>
                  </pic:blipFill>
                  <pic:spPr>
                    <a:xfrm>
                      <a:off x="0" y="0"/>
                      <a:ext cx="5943600" cy="2813050"/>
                    </a:xfrm>
                    <a:prstGeom prst="rect">
                      <a:avLst/>
                    </a:prstGeom>
                  </pic:spPr>
                </pic:pic>
              </a:graphicData>
            </a:graphic>
          </wp:inline>
        </w:drawing>
      </w:r>
    </w:p>
    <w:p w14:paraId="3077CB3F" w14:textId="2CB110DB" w:rsidR="007228BF" w:rsidRPr="00DB1F80" w:rsidRDefault="007228BF" w:rsidP="007228BF">
      <w:pPr>
        <w:pStyle w:val="Legenda"/>
        <w:rPr>
          <w:lang w:val="en-US"/>
        </w:rPr>
      </w:pPr>
      <w:proofErr w:type="spellStart"/>
      <w:r w:rsidRPr="00DB1F80">
        <w:rPr>
          <w:lang w:val="en-US"/>
        </w:rPr>
        <w:t>Figura</w:t>
      </w:r>
      <w:proofErr w:type="spellEnd"/>
      <w:r w:rsidRPr="00DB1F80">
        <w:rPr>
          <w:lang w:val="en-US"/>
        </w:rPr>
        <w:t xml:space="preserve"> </w:t>
      </w:r>
      <w:r>
        <w:fldChar w:fldCharType="begin"/>
      </w:r>
      <w:r w:rsidRPr="00DB1F80">
        <w:rPr>
          <w:lang w:val="en-US"/>
        </w:rPr>
        <w:instrText xml:space="preserve"> SEQ Figura \* ARABIC </w:instrText>
      </w:r>
      <w:r>
        <w:fldChar w:fldCharType="separate"/>
      </w:r>
      <w:r w:rsidR="001D4F24">
        <w:rPr>
          <w:noProof/>
          <w:lang w:val="en-US"/>
        </w:rPr>
        <w:t>6</w:t>
      </w:r>
      <w:r>
        <w:fldChar w:fldCharType="end"/>
      </w:r>
      <w:r w:rsidRPr="00DB1F80">
        <w:rPr>
          <w:lang w:val="en-US"/>
        </w:rPr>
        <w:t xml:space="preserve">: Script </w:t>
      </w:r>
      <w:proofErr w:type="spellStart"/>
      <w:r w:rsidRPr="00DB1F80">
        <w:rPr>
          <w:lang w:val="en-US"/>
        </w:rPr>
        <w:t>criado</w:t>
      </w:r>
      <w:proofErr w:type="spellEnd"/>
      <w:r w:rsidRPr="00DB1F80">
        <w:rPr>
          <w:lang w:val="en-US"/>
        </w:rPr>
        <w:t xml:space="preserve"> (/scripts/iptables_commands.sh)</w:t>
      </w:r>
    </w:p>
    <w:p w14:paraId="6F9328AB" w14:textId="77777777" w:rsidR="00A25AD4" w:rsidRDefault="00A25AD4" w:rsidP="00A25AD4">
      <w:pPr>
        <w:keepNext/>
        <w:jc w:val="center"/>
      </w:pPr>
      <w:r>
        <w:rPr>
          <w:noProof/>
        </w:rPr>
        <w:lastRenderedPageBreak/>
        <w:drawing>
          <wp:inline distT="0" distB="0" distL="0" distR="0" wp14:anchorId="56C3CF98" wp14:editId="24120308">
            <wp:extent cx="5943600" cy="1369060"/>
            <wp:effectExtent l="0" t="0" r="0" b="2540"/>
            <wp:docPr id="31" name="Imagem 31" descr="Uma imagem com texto, captura de ecrã, monitor,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Uma imagem com texto, captura de ecrã, monitor, ecrã&#10;&#10;Descrição gerada automaticamente"/>
                    <pic:cNvPicPr/>
                  </pic:nvPicPr>
                  <pic:blipFill>
                    <a:blip r:embed="rId19"/>
                    <a:stretch>
                      <a:fillRect/>
                    </a:stretch>
                  </pic:blipFill>
                  <pic:spPr>
                    <a:xfrm>
                      <a:off x="0" y="0"/>
                      <a:ext cx="5943600" cy="1369060"/>
                    </a:xfrm>
                    <a:prstGeom prst="rect">
                      <a:avLst/>
                    </a:prstGeom>
                  </pic:spPr>
                </pic:pic>
              </a:graphicData>
            </a:graphic>
          </wp:inline>
        </w:drawing>
      </w:r>
    </w:p>
    <w:p w14:paraId="19C7B2AD" w14:textId="3A127B73" w:rsidR="007228BF" w:rsidRDefault="00A25AD4" w:rsidP="00A25AD4">
      <w:pPr>
        <w:pStyle w:val="Legenda"/>
        <w:rPr>
          <w:noProof/>
        </w:rPr>
      </w:pPr>
      <w:r>
        <w:t xml:space="preserve">Figura </w:t>
      </w:r>
      <w:r w:rsidR="00476FC4">
        <w:fldChar w:fldCharType="begin"/>
      </w:r>
      <w:r w:rsidR="00476FC4">
        <w:instrText xml:space="preserve"> SEQ Figura \* ARABIC </w:instrText>
      </w:r>
      <w:r w:rsidR="00476FC4">
        <w:fldChar w:fldCharType="separate"/>
      </w:r>
      <w:r w:rsidR="001D4F24">
        <w:rPr>
          <w:noProof/>
        </w:rPr>
        <w:t>7</w:t>
      </w:r>
      <w:r w:rsidR="00476FC4">
        <w:rPr>
          <w:noProof/>
        </w:rPr>
        <w:fldChar w:fldCharType="end"/>
      </w:r>
      <w:r>
        <w:t xml:space="preserve">: </w:t>
      </w:r>
      <w:proofErr w:type="spellStart"/>
      <w:r>
        <w:t>unit</w:t>
      </w:r>
      <w:proofErr w:type="spellEnd"/>
      <w:r>
        <w:t xml:space="preserve"> file criado em /</w:t>
      </w:r>
      <w:proofErr w:type="spellStart"/>
      <w:r>
        <w:t>etc</w:t>
      </w:r>
      <w:proofErr w:type="spellEnd"/>
      <w:r>
        <w:t>/</w:t>
      </w:r>
      <w:proofErr w:type="spellStart"/>
      <w:r>
        <w:t>systemd</w:t>
      </w:r>
      <w:proofErr w:type="spellEnd"/>
      <w:r>
        <w:t>/</w:t>
      </w:r>
      <w:proofErr w:type="spellStart"/>
      <w:r>
        <w:t>system</w:t>
      </w:r>
      <w:proofErr w:type="spellEnd"/>
      <w:r>
        <w:rPr>
          <w:noProof/>
        </w:rPr>
        <w:t xml:space="preserve"> para realizar o script a cada reboot</w:t>
      </w:r>
    </w:p>
    <w:p w14:paraId="75570BB5" w14:textId="75D75964" w:rsidR="00A25AD4" w:rsidRDefault="00A25AD4" w:rsidP="00A25AD4">
      <w:r w:rsidRPr="00A25AD4">
        <w:tab/>
        <w:t>Por fim, alteram-s</w:t>
      </w:r>
      <w:r>
        <w:t xml:space="preserve">e as permissões ao </w:t>
      </w:r>
      <w:proofErr w:type="spellStart"/>
      <w:r>
        <w:t>unit</w:t>
      </w:r>
      <w:proofErr w:type="spellEnd"/>
      <w:r>
        <w:t xml:space="preserve"> file criado (</w:t>
      </w:r>
      <w:proofErr w:type="spellStart"/>
      <w:r>
        <w:t>activate_script_on_</w:t>
      </w:r>
      <w:proofErr w:type="gramStart"/>
      <w:r>
        <w:t>boot.service</w:t>
      </w:r>
      <w:proofErr w:type="spellEnd"/>
      <w:proofErr w:type="gramEnd"/>
      <w:r>
        <w:t>) e ativa-se, através dos seguintes comandos:</w:t>
      </w:r>
    </w:p>
    <w:p w14:paraId="618D4C35" w14:textId="24EE815E" w:rsidR="00A25AD4" w:rsidRDefault="00A25AD4" w:rsidP="00A25AD4">
      <w:pPr>
        <w:pStyle w:val="PargrafodaLista"/>
        <w:numPr>
          <w:ilvl w:val="0"/>
          <w:numId w:val="34"/>
        </w:numPr>
        <w:rPr>
          <w:lang w:val="en-US"/>
        </w:rPr>
      </w:pPr>
      <w:proofErr w:type="spellStart"/>
      <w:r w:rsidRPr="00A25AD4">
        <w:rPr>
          <w:lang w:val="en-US"/>
        </w:rPr>
        <w:t>chmod</w:t>
      </w:r>
      <w:proofErr w:type="spellEnd"/>
      <w:r w:rsidRPr="00A25AD4">
        <w:rPr>
          <w:lang w:val="en-US"/>
        </w:rPr>
        <w:t xml:space="preserve"> 644 /</w:t>
      </w:r>
      <w:proofErr w:type="spellStart"/>
      <w:r w:rsidRPr="00A25AD4">
        <w:rPr>
          <w:lang w:val="en-US"/>
        </w:rPr>
        <w:t>etc</w:t>
      </w:r>
      <w:proofErr w:type="spellEnd"/>
      <w:r w:rsidRPr="00A25AD4">
        <w:rPr>
          <w:lang w:val="en-US"/>
        </w:rPr>
        <w:t>/</w:t>
      </w:r>
      <w:proofErr w:type="spellStart"/>
      <w:r w:rsidRPr="00A25AD4">
        <w:rPr>
          <w:lang w:val="en-US"/>
        </w:rPr>
        <w:t>systemd</w:t>
      </w:r>
      <w:proofErr w:type="spellEnd"/>
      <w:r w:rsidRPr="00A25AD4">
        <w:rPr>
          <w:lang w:val="en-US"/>
        </w:rPr>
        <w:t>/system/</w:t>
      </w:r>
      <w:proofErr w:type="spellStart"/>
      <w:r w:rsidRPr="00A25AD4">
        <w:rPr>
          <w:lang w:val="en-US"/>
        </w:rPr>
        <w:t>activate_script_on_boot.service</w:t>
      </w:r>
      <w:proofErr w:type="spellEnd"/>
    </w:p>
    <w:p w14:paraId="35AD8C0E" w14:textId="0F95EE3F" w:rsidR="00A25AD4" w:rsidRPr="00A25AD4" w:rsidRDefault="00A25AD4" w:rsidP="00A25AD4">
      <w:pPr>
        <w:pStyle w:val="PargrafodaLista"/>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Times New Roman"/>
          <w:szCs w:val="22"/>
          <w:lang w:val="en-US"/>
        </w:rPr>
      </w:pPr>
      <w:proofErr w:type="spellStart"/>
      <w:r w:rsidRPr="00A25AD4">
        <w:rPr>
          <w:rFonts w:eastAsia="Times New Roman" w:cs="Times New Roman"/>
          <w:szCs w:val="22"/>
          <w:lang w:val="en-US"/>
        </w:rPr>
        <w:t>systemctl</w:t>
      </w:r>
      <w:proofErr w:type="spellEnd"/>
      <w:r w:rsidRPr="00A25AD4">
        <w:rPr>
          <w:rFonts w:eastAsia="Times New Roman" w:cs="Times New Roman"/>
          <w:szCs w:val="22"/>
          <w:lang w:val="en-US"/>
        </w:rPr>
        <w:t xml:space="preserve"> enable</w:t>
      </w:r>
      <w:r w:rsidRPr="00A25AD4">
        <w:rPr>
          <w:rFonts w:cs="Times New Roman"/>
          <w:szCs w:val="22"/>
          <w:lang w:val="en-US"/>
        </w:rPr>
        <w:t xml:space="preserve"> </w:t>
      </w:r>
      <w:proofErr w:type="spellStart"/>
      <w:r w:rsidRPr="00A25AD4">
        <w:rPr>
          <w:rFonts w:cs="Times New Roman"/>
          <w:szCs w:val="22"/>
          <w:lang w:val="en-US"/>
        </w:rPr>
        <w:t>activate_script_on_</w:t>
      </w:r>
      <w:proofErr w:type="gramStart"/>
      <w:r w:rsidRPr="00A25AD4">
        <w:rPr>
          <w:rFonts w:cs="Times New Roman"/>
          <w:szCs w:val="22"/>
          <w:lang w:val="en-US"/>
        </w:rPr>
        <w:t>boot.service</w:t>
      </w:r>
      <w:proofErr w:type="spellEnd"/>
      <w:proofErr w:type="gramEnd"/>
    </w:p>
    <w:p w14:paraId="6CE5ACD7" w14:textId="77777777" w:rsidR="00A25AD4" w:rsidRPr="00A25AD4" w:rsidRDefault="00A25AD4" w:rsidP="00A25AD4">
      <w:pPr>
        <w:pStyle w:val="PargrafodaLista"/>
        <w:rPr>
          <w:lang w:val="en-US"/>
        </w:rPr>
      </w:pPr>
    </w:p>
    <w:p w14:paraId="6959A92E" w14:textId="6ABAE8EA" w:rsidR="00145834" w:rsidRPr="007A7692" w:rsidRDefault="00145834" w:rsidP="00145834">
      <w:pPr>
        <w:pStyle w:val="Ttulo2"/>
      </w:pPr>
      <w:bookmarkStart w:id="8" w:name="_Toc89563446"/>
      <w:r w:rsidRPr="007A7692">
        <w:t>WINDOWS</w:t>
      </w:r>
      <w:bookmarkEnd w:id="8"/>
    </w:p>
    <w:p w14:paraId="1F865278" w14:textId="77777777" w:rsidR="00F952FF" w:rsidRPr="007A7692" w:rsidRDefault="00F952FF" w:rsidP="00F952FF"/>
    <w:p w14:paraId="5332FD59" w14:textId="6B8CC2E7" w:rsidR="004B4D27" w:rsidRDefault="004B4D27" w:rsidP="004B4D27">
      <w:r w:rsidRPr="007A7692">
        <w:tab/>
      </w:r>
      <w:r w:rsidRPr="004B4D27">
        <w:t xml:space="preserve">No </w:t>
      </w:r>
      <w:r>
        <w:t>W</w:t>
      </w:r>
      <w:r w:rsidRPr="004B4D27">
        <w:t>indows, a realização d</w:t>
      </w:r>
      <w:r>
        <w:t xml:space="preserve">a </w:t>
      </w:r>
      <w:proofErr w:type="spellStart"/>
      <w:r>
        <w:t>user</w:t>
      </w:r>
      <w:proofErr w:type="spellEnd"/>
      <w:r>
        <w:t xml:space="preserve"> </w:t>
      </w:r>
      <w:proofErr w:type="spellStart"/>
      <w:r>
        <w:t>story</w:t>
      </w:r>
      <w:proofErr w:type="spellEnd"/>
      <w:r>
        <w:t xml:space="preserve"> passa pela configuração da firewall do Windows defender, onde posteriormente iremos definir as regras de entrada/saída, tal como em Linux.</w:t>
      </w:r>
    </w:p>
    <w:p w14:paraId="7F9F0CFB" w14:textId="491367B2" w:rsidR="0002034B" w:rsidRPr="00071F43" w:rsidRDefault="0002034B" w:rsidP="004B4D27">
      <w:r>
        <w:tab/>
        <w:t>Para tal, abrimos a “Firewall do Windows Defender com Segurança Avançada”, escolhemos as opções “</w:t>
      </w:r>
      <w:r>
        <w:rPr>
          <w:b/>
          <w:bCs/>
        </w:rPr>
        <w:t>Regras de Entrada/</w:t>
      </w:r>
      <w:r w:rsidR="00071F43">
        <w:rPr>
          <w:b/>
          <w:bCs/>
        </w:rPr>
        <w:t>Nova Regra”</w:t>
      </w:r>
      <w:r w:rsidR="00071F43">
        <w:t>. De seguida, escolhemos a opção “</w:t>
      </w:r>
      <w:r w:rsidR="00071F43">
        <w:rPr>
          <w:b/>
          <w:bCs/>
        </w:rPr>
        <w:t>/Protocolo e Portas/Porta/TCP/Portas locais específicas”</w:t>
      </w:r>
      <w:r w:rsidR="00071F43">
        <w:t xml:space="preserve"> e especificámos a porta (80 para </w:t>
      </w:r>
      <w:proofErr w:type="spellStart"/>
      <w:r w:rsidR="00071F43">
        <w:t>http</w:t>
      </w:r>
      <w:proofErr w:type="spellEnd"/>
      <w:r w:rsidR="00071F43">
        <w:t xml:space="preserve">, 443 para </w:t>
      </w:r>
      <w:proofErr w:type="spellStart"/>
      <w:r w:rsidR="00071F43">
        <w:t>https</w:t>
      </w:r>
      <w:proofErr w:type="spellEnd"/>
      <w:r w:rsidR="00071F43">
        <w:t xml:space="preserve"> ou 3389 para acesso via </w:t>
      </w:r>
      <w:proofErr w:type="spellStart"/>
      <w:r w:rsidR="00071F43">
        <w:t>rd</w:t>
      </w:r>
      <w:r w:rsidR="00AD17B7">
        <w:t>p</w:t>
      </w:r>
      <w:proofErr w:type="spellEnd"/>
      <w:r w:rsidR="00071F43">
        <w:t>). Por fim especificámos o nome da regra e adicionámos.</w:t>
      </w:r>
    </w:p>
    <w:p w14:paraId="25CF1B57" w14:textId="77777777" w:rsidR="0002034B" w:rsidRDefault="0002034B" w:rsidP="0002034B">
      <w:pPr>
        <w:keepNext/>
        <w:jc w:val="center"/>
      </w:pPr>
      <w:r>
        <w:rPr>
          <w:noProof/>
        </w:rPr>
        <w:lastRenderedPageBreak/>
        <w:drawing>
          <wp:inline distT="0" distB="0" distL="0" distR="0" wp14:anchorId="7F1C4DAE" wp14:editId="37C7C1E6">
            <wp:extent cx="5943600" cy="2840355"/>
            <wp:effectExtent l="0" t="0" r="0" b="0"/>
            <wp:docPr id="2" name="Imagem 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840355"/>
                    </a:xfrm>
                    <a:prstGeom prst="rect">
                      <a:avLst/>
                    </a:prstGeom>
                    <a:noFill/>
                    <a:ln>
                      <a:noFill/>
                    </a:ln>
                  </pic:spPr>
                </pic:pic>
              </a:graphicData>
            </a:graphic>
          </wp:inline>
        </w:drawing>
      </w:r>
    </w:p>
    <w:p w14:paraId="121E0E28" w14:textId="6375D346" w:rsidR="0002034B" w:rsidRPr="004B4D27" w:rsidRDefault="0002034B" w:rsidP="0002034B">
      <w:pPr>
        <w:pStyle w:val="Legenda"/>
      </w:pPr>
      <w:r>
        <w:t xml:space="preserve">Figura </w:t>
      </w:r>
      <w:r w:rsidR="00476FC4">
        <w:fldChar w:fldCharType="begin"/>
      </w:r>
      <w:r w:rsidR="00476FC4">
        <w:instrText xml:space="preserve"> SEQ Figura \* ARABIC </w:instrText>
      </w:r>
      <w:r w:rsidR="00476FC4">
        <w:fldChar w:fldCharType="separate"/>
      </w:r>
      <w:r w:rsidR="001D4F24">
        <w:rPr>
          <w:noProof/>
        </w:rPr>
        <w:t>8</w:t>
      </w:r>
      <w:r w:rsidR="00476FC4">
        <w:rPr>
          <w:noProof/>
        </w:rPr>
        <w:fldChar w:fldCharType="end"/>
      </w:r>
      <w:r>
        <w:t>: Regras de entrada adicionadas</w:t>
      </w:r>
    </w:p>
    <w:p w14:paraId="00B930D5" w14:textId="4AC02826" w:rsidR="00145834" w:rsidRPr="004B4D27" w:rsidRDefault="00145834" w:rsidP="00145834">
      <w:pPr>
        <w:pStyle w:val="Ttulo1"/>
      </w:pPr>
      <w:bookmarkStart w:id="9" w:name="_Toc89563447"/>
      <w:r w:rsidRPr="004B4D27">
        <w:t>USER STORY 4</w:t>
      </w:r>
      <w:bookmarkEnd w:id="9"/>
    </w:p>
    <w:p w14:paraId="45F3FB06" w14:textId="77777777" w:rsidR="004E1F38" w:rsidRDefault="004E1F38" w:rsidP="004E1F38">
      <w:pPr>
        <w:keepNext/>
        <w:jc w:val="center"/>
      </w:pPr>
      <w:r>
        <w:rPr>
          <w:noProof/>
        </w:rPr>
        <w:drawing>
          <wp:inline distT="0" distB="0" distL="0" distR="0" wp14:anchorId="0E11A13C" wp14:editId="23A60986">
            <wp:extent cx="5753100" cy="381081"/>
            <wp:effectExtent l="171450" t="171450" r="171450" b="19050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110" cy="38147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8D117EA" w14:textId="5D5DEB43" w:rsidR="004E1F38" w:rsidRDefault="004E1F38" w:rsidP="004E1F38">
      <w:pPr>
        <w:pStyle w:val="Legenda"/>
      </w:pPr>
      <w:r>
        <w:t xml:space="preserve">Figura </w:t>
      </w:r>
      <w:r w:rsidR="00476FC4">
        <w:fldChar w:fldCharType="begin"/>
      </w:r>
      <w:r w:rsidR="00476FC4">
        <w:instrText xml:space="preserve"> SEQ Figura \* ARABIC </w:instrText>
      </w:r>
      <w:r w:rsidR="00476FC4">
        <w:fldChar w:fldCharType="separate"/>
      </w:r>
      <w:r w:rsidR="001D4F24">
        <w:rPr>
          <w:noProof/>
        </w:rPr>
        <w:t>9</w:t>
      </w:r>
      <w:r w:rsidR="00476FC4">
        <w:rPr>
          <w:noProof/>
        </w:rPr>
        <w:fldChar w:fldCharType="end"/>
      </w:r>
      <w:r>
        <w:t xml:space="preserve">: </w:t>
      </w:r>
      <w:proofErr w:type="spellStart"/>
      <w:r>
        <w:t>User</w:t>
      </w:r>
      <w:proofErr w:type="spellEnd"/>
      <w:r>
        <w:t xml:space="preserve"> </w:t>
      </w:r>
      <w:proofErr w:type="spellStart"/>
      <w:r>
        <w:t>story</w:t>
      </w:r>
      <w:proofErr w:type="spellEnd"/>
      <w:r>
        <w:t xml:space="preserve"> 4</w:t>
      </w:r>
    </w:p>
    <w:p w14:paraId="5D4304F3" w14:textId="6EE51E67" w:rsidR="008B619A" w:rsidRPr="008B619A" w:rsidRDefault="008B619A" w:rsidP="008B619A">
      <w:r w:rsidRPr="004B4D27">
        <w:tab/>
      </w:r>
      <w:r w:rsidRPr="008B619A">
        <w:t xml:space="preserve">O IP </w:t>
      </w:r>
      <w:proofErr w:type="spellStart"/>
      <w:r w:rsidRPr="008B619A">
        <w:t>spoofing</w:t>
      </w:r>
      <w:proofErr w:type="spellEnd"/>
      <w:r w:rsidRPr="008B619A">
        <w:t xml:space="preserve"> é</w:t>
      </w:r>
      <w:r>
        <w:t xml:space="preserve"> uma técnica maliciosa que ocorre quando o endereço de IP origem de pacotes é modificado para </w:t>
      </w:r>
      <w:r w:rsidR="00FF64E0">
        <w:t>esconder a identidade de quem envia o pacote, fazendo-se passar por outro computador ou sistema.</w:t>
      </w:r>
    </w:p>
    <w:p w14:paraId="25919766" w14:textId="66CC54A5" w:rsidR="00145834" w:rsidRDefault="00145834" w:rsidP="00145834">
      <w:pPr>
        <w:pStyle w:val="Ttulo2"/>
      </w:pPr>
      <w:bookmarkStart w:id="10" w:name="_Toc89563448"/>
      <w:r w:rsidRPr="008B619A">
        <w:t>LINUX</w:t>
      </w:r>
      <w:bookmarkEnd w:id="10"/>
    </w:p>
    <w:p w14:paraId="280B05B8" w14:textId="22A7C006" w:rsidR="0038451B" w:rsidRDefault="00FF64E0" w:rsidP="00FF64E0">
      <w:r>
        <w:tab/>
        <w:t xml:space="preserve">Em Linux, de forma semelhante à </w:t>
      </w:r>
      <w:proofErr w:type="spellStart"/>
      <w:r>
        <w:t>user</w:t>
      </w:r>
      <w:proofErr w:type="spellEnd"/>
      <w:r>
        <w:t xml:space="preserve"> </w:t>
      </w:r>
      <w:proofErr w:type="spellStart"/>
      <w:r>
        <w:t>story</w:t>
      </w:r>
      <w:proofErr w:type="spellEnd"/>
      <w:r>
        <w:t xml:space="preserve"> 3, utilizamos um comando </w:t>
      </w:r>
      <w:proofErr w:type="spellStart"/>
      <w:r>
        <w:t>iptables</w:t>
      </w:r>
      <w:proofErr w:type="spellEnd"/>
      <w:r>
        <w:t xml:space="preserve"> para rejeitar todo o tráfego exterior através da placa de rede primária (ens32), cujo IP de origem provém da segunda placa de rede </w:t>
      </w:r>
      <w:r w:rsidR="0038451B">
        <w:t>(ens33 – 192.168.143.0/24). Esse comando foi adicionado ao script já criado também “iptables_commands.sh”.</w:t>
      </w:r>
    </w:p>
    <w:p w14:paraId="07AB74A5" w14:textId="77777777" w:rsidR="0038451B" w:rsidRDefault="0038451B" w:rsidP="0038451B">
      <w:pPr>
        <w:keepNext/>
        <w:jc w:val="center"/>
      </w:pPr>
      <w:r>
        <w:rPr>
          <w:noProof/>
        </w:rPr>
        <w:lastRenderedPageBreak/>
        <w:drawing>
          <wp:inline distT="0" distB="0" distL="0" distR="0" wp14:anchorId="2E516C32" wp14:editId="1D2E946D">
            <wp:extent cx="5943600" cy="2760980"/>
            <wp:effectExtent l="0" t="0" r="0" b="1270"/>
            <wp:docPr id="32" name="Imagem 32" descr="Uma imagem com texto, captura de ecrã, monitor,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Uma imagem com texto, captura de ecrã, monitor, ecrã&#10;&#10;Descrição gerada automaticamente"/>
                    <pic:cNvPicPr/>
                  </pic:nvPicPr>
                  <pic:blipFill>
                    <a:blip r:embed="rId22"/>
                    <a:stretch>
                      <a:fillRect/>
                    </a:stretch>
                  </pic:blipFill>
                  <pic:spPr>
                    <a:xfrm>
                      <a:off x="0" y="0"/>
                      <a:ext cx="5943600" cy="2760980"/>
                    </a:xfrm>
                    <a:prstGeom prst="rect">
                      <a:avLst/>
                    </a:prstGeom>
                  </pic:spPr>
                </pic:pic>
              </a:graphicData>
            </a:graphic>
          </wp:inline>
        </w:drawing>
      </w:r>
    </w:p>
    <w:p w14:paraId="187E6379" w14:textId="0E830E6A" w:rsidR="0038451B" w:rsidRDefault="0038451B" w:rsidP="0038451B">
      <w:pPr>
        <w:pStyle w:val="Legenda"/>
      </w:pPr>
      <w:r>
        <w:t xml:space="preserve">Figura </w:t>
      </w:r>
      <w:r w:rsidR="00476FC4">
        <w:fldChar w:fldCharType="begin"/>
      </w:r>
      <w:r w:rsidR="00476FC4">
        <w:instrText xml:space="preserve"> SEQ Figura \* ARABIC </w:instrText>
      </w:r>
      <w:r w:rsidR="00476FC4">
        <w:fldChar w:fldCharType="separate"/>
      </w:r>
      <w:r w:rsidR="001D4F24">
        <w:rPr>
          <w:noProof/>
        </w:rPr>
        <w:t>10</w:t>
      </w:r>
      <w:r w:rsidR="00476FC4">
        <w:rPr>
          <w:noProof/>
        </w:rPr>
        <w:fldChar w:fldCharType="end"/>
      </w:r>
      <w:r>
        <w:t xml:space="preserve">: Script /scripts/iptables_commands.sh com linha de prevenção de IP </w:t>
      </w:r>
      <w:proofErr w:type="spellStart"/>
      <w:r>
        <w:t>spoofing</w:t>
      </w:r>
      <w:proofErr w:type="spellEnd"/>
      <w:r>
        <w:t xml:space="preserve"> adicionada</w:t>
      </w:r>
    </w:p>
    <w:p w14:paraId="7C8594A2" w14:textId="258E0371" w:rsidR="0038451B" w:rsidRDefault="0038451B" w:rsidP="0038451B">
      <w:r>
        <w:tab/>
        <w:t xml:space="preserve">Para verificar as regras adicionadas, tanto nesta </w:t>
      </w:r>
      <w:proofErr w:type="spellStart"/>
      <w:r>
        <w:t>user</w:t>
      </w:r>
      <w:proofErr w:type="spellEnd"/>
      <w:r>
        <w:t xml:space="preserve"> </w:t>
      </w:r>
      <w:proofErr w:type="spellStart"/>
      <w:r>
        <w:t>story</w:t>
      </w:r>
      <w:proofErr w:type="spellEnd"/>
      <w:r>
        <w:t xml:space="preserve">, como na </w:t>
      </w:r>
      <w:proofErr w:type="spellStart"/>
      <w:r>
        <w:t>user</w:t>
      </w:r>
      <w:proofErr w:type="spellEnd"/>
      <w:r>
        <w:t xml:space="preserve"> </w:t>
      </w:r>
      <w:proofErr w:type="spellStart"/>
      <w:r>
        <w:t>story</w:t>
      </w:r>
      <w:proofErr w:type="spellEnd"/>
      <w:r>
        <w:t xml:space="preserve"> 3, podemos utilizar o comando </w:t>
      </w:r>
      <w:proofErr w:type="spellStart"/>
      <w:r>
        <w:t>iptables</w:t>
      </w:r>
      <w:proofErr w:type="spellEnd"/>
      <w:r>
        <w:t>, com as opções -L.</w:t>
      </w:r>
    </w:p>
    <w:p w14:paraId="6110FD91" w14:textId="77777777" w:rsidR="00067F23" w:rsidRDefault="00067F23" w:rsidP="00067F23">
      <w:pPr>
        <w:keepNext/>
        <w:jc w:val="center"/>
      </w:pPr>
      <w:r>
        <w:rPr>
          <w:noProof/>
        </w:rPr>
        <w:drawing>
          <wp:inline distT="0" distB="0" distL="0" distR="0" wp14:anchorId="521F56C3" wp14:editId="1B9BB126">
            <wp:extent cx="5886450" cy="2590800"/>
            <wp:effectExtent l="0" t="0" r="0" b="0"/>
            <wp:docPr id="33" name="Imagem 33" descr="Uma imagem com texto, pla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Uma imagem com texto, placa&#10;&#10;Descrição gerada automaticamente"/>
                    <pic:cNvPicPr/>
                  </pic:nvPicPr>
                  <pic:blipFill>
                    <a:blip r:embed="rId23"/>
                    <a:stretch>
                      <a:fillRect/>
                    </a:stretch>
                  </pic:blipFill>
                  <pic:spPr>
                    <a:xfrm>
                      <a:off x="0" y="0"/>
                      <a:ext cx="5886450" cy="2590800"/>
                    </a:xfrm>
                    <a:prstGeom prst="rect">
                      <a:avLst/>
                    </a:prstGeom>
                  </pic:spPr>
                </pic:pic>
              </a:graphicData>
            </a:graphic>
          </wp:inline>
        </w:drawing>
      </w:r>
    </w:p>
    <w:p w14:paraId="6164EBFD" w14:textId="6FE546EE" w:rsidR="0038451B" w:rsidRPr="0038451B" w:rsidRDefault="00067F23" w:rsidP="00067F23">
      <w:pPr>
        <w:pStyle w:val="Legenda"/>
      </w:pPr>
      <w:r>
        <w:t xml:space="preserve">Figura </w:t>
      </w:r>
      <w:r w:rsidR="00476FC4">
        <w:fldChar w:fldCharType="begin"/>
      </w:r>
      <w:r w:rsidR="00476FC4">
        <w:instrText xml:space="preserve"> SEQ Figura \* AR</w:instrText>
      </w:r>
      <w:r w:rsidR="00476FC4">
        <w:instrText xml:space="preserve">ABIC </w:instrText>
      </w:r>
      <w:r w:rsidR="00476FC4">
        <w:fldChar w:fldCharType="separate"/>
      </w:r>
      <w:r w:rsidR="001D4F24">
        <w:rPr>
          <w:noProof/>
        </w:rPr>
        <w:t>11</w:t>
      </w:r>
      <w:r w:rsidR="00476FC4">
        <w:rPr>
          <w:noProof/>
        </w:rPr>
        <w:fldChar w:fldCharType="end"/>
      </w:r>
      <w:r>
        <w:t>: Verificação das regras adicionadas</w:t>
      </w:r>
    </w:p>
    <w:p w14:paraId="5D69D9A0" w14:textId="55209038" w:rsidR="00145834" w:rsidRDefault="00145834" w:rsidP="00145834">
      <w:pPr>
        <w:pStyle w:val="Ttulo2"/>
      </w:pPr>
      <w:bookmarkStart w:id="11" w:name="_Toc89563449"/>
      <w:r w:rsidRPr="00FF64E0">
        <w:t>WINDOWS</w:t>
      </w:r>
      <w:bookmarkEnd w:id="11"/>
    </w:p>
    <w:p w14:paraId="5D4993E0" w14:textId="77777777" w:rsidR="00F952FF" w:rsidRPr="00F952FF" w:rsidRDefault="00F952FF" w:rsidP="00F952FF"/>
    <w:p w14:paraId="073D0CAB" w14:textId="0FDC6B94" w:rsidR="00135E43" w:rsidRDefault="00135E43" w:rsidP="00145834">
      <w:r>
        <w:tab/>
        <w:t xml:space="preserve">De forma semelhante à </w:t>
      </w:r>
      <w:proofErr w:type="spellStart"/>
      <w:r>
        <w:t>user</w:t>
      </w:r>
      <w:proofErr w:type="spellEnd"/>
      <w:r>
        <w:t xml:space="preserve"> </w:t>
      </w:r>
      <w:proofErr w:type="spellStart"/>
      <w:r>
        <w:t>story</w:t>
      </w:r>
      <w:proofErr w:type="spellEnd"/>
      <w:r>
        <w:t xml:space="preserve"> 3</w:t>
      </w:r>
      <w:r w:rsidR="00F952FF">
        <w:t xml:space="preserve"> e seguindo a mesma lógica utilizada em </w:t>
      </w:r>
      <w:proofErr w:type="spellStart"/>
      <w:r w:rsidR="00F952FF">
        <w:t>linux</w:t>
      </w:r>
      <w:proofErr w:type="spellEnd"/>
      <w:r>
        <w:t>, adicionamos uma regra de entrada, neste caso que bloqueia o acesso</w:t>
      </w:r>
      <w:r w:rsidR="00F952FF">
        <w:t>. Colocámos o endereço remoto “192.168.143.0/24” (placa de rede secundária), e o protocolo e porta local não são especificados.</w:t>
      </w:r>
    </w:p>
    <w:p w14:paraId="077C60D3" w14:textId="77777777" w:rsidR="00F952FF" w:rsidRDefault="00F952FF" w:rsidP="00F952FF">
      <w:pPr>
        <w:keepNext/>
        <w:jc w:val="center"/>
      </w:pPr>
      <w:r>
        <w:rPr>
          <w:noProof/>
        </w:rPr>
        <w:lastRenderedPageBreak/>
        <w:drawing>
          <wp:inline distT="0" distB="0" distL="0" distR="0" wp14:anchorId="0140E380" wp14:editId="7A8B82A9">
            <wp:extent cx="5943600" cy="2315845"/>
            <wp:effectExtent l="0" t="0" r="0" b="8255"/>
            <wp:docPr id="6" name="Imagem 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10;&#10;Descrição gerad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315845"/>
                    </a:xfrm>
                    <a:prstGeom prst="rect">
                      <a:avLst/>
                    </a:prstGeom>
                    <a:noFill/>
                    <a:ln>
                      <a:noFill/>
                    </a:ln>
                  </pic:spPr>
                </pic:pic>
              </a:graphicData>
            </a:graphic>
          </wp:inline>
        </w:drawing>
      </w:r>
    </w:p>
    <w:p w14:paraId="2A05ED11" w14:textId="08BACD21" w:rsidR="00F952FF" w:rsidRPr="00FF64E0" w:rsidRDefault="00F952FF" w:rsidP="00F952FF">
      <w:pPr>
        <w:pStyle w:val="Legenda"/>
      </w:pPr>
      <w:r>
        <w:t xml:space="preserve">Figura </w:t>
      </w:r>
      <w:r w:rsidR="00476FC4">
        <w:fldChar w:fldCharType="begin"/>
      </w:r>
      <w:r w:rsidR="00476FC4">
        <w:instrText xml:space="preserve"> SEQ Figura \* ARABIC </w:instrText>
      </w:r>
      <w:r w:rsidR="00476FC4">
        <w:fldChar w:fldCharType="separate"/>
      </w:r>
      <w:r w:rsidR="001D4F24">
        <w:rPr>
          <w:noProof/>
        </w:rPr>
        <w:t>12</w:t>
      </w:r>
      <w:r w:rsidR="00476FC4">
        <w:rPr>
          <w:noProof/>
        </w:rPr>
        <w:fldChar w:fldCharType="end"/>
      </w:r>
      <w:r>
        <w:t xml:space="preserve">: Regra de entrada adicionada para prevenção do </w:t>
      </w:r>
      <w:proofErr w:type="spellStart"/>
      <w:r>
        <w:t>ip</w:t>
      </w:r>
      <w:proofErr w:type="spellEnd"/>
      <w:r>
        <w:t xml:space="preserve"> </w:t>
      </w:r>
      <w:proofErr w:type="spellStart"/>
      <w:r>
        <w:t>spoofing</w:t>
      </w:r>
      <w:proofErr w:type="spellEnd"/>
    </w:p>
    <w:p w14:paraId="350142B4" w14:textId="69C22FCC" w:rsidR="00145834" w:rsidRPr="00135E43" w:rsidRDefault="00145834" w:rsidP="00145834">
      <w:pPr>
        <w:pStyle w:val="Ttulo1"/>
      </w:pPr>
      <w:bookmarkStart w:id="12" w:name="_Toc89563450"/>
      <w:r w:rsidRPr="00135E43">
        <w:t>USER STORY 5</w:t>
      </w:r>
      <w:bookmarkEnd w:id="12"/>
    </w:p>
    <w:p w14:paraId="5978D74D" w14:textId="77777777" w:rsidR="004E1F38" w:rsidRDefault="004E1F38" w:rsidP="004E1F38">
      <w:pPr>
        <w:keepNext/>
        <w:jc w:val="center"/>
      </w:pPr>
      <w:r>
        <w:rPr>
          <w:noProof/>
        </w:rPr>
        <w:drawing>
          <wp:inline distT="0" distB="0" distL="0" distR="0" wp14:anchorId="5DFD7775" wp14:editId="082F8E6B">
            <wp:extent cx="5724525" cy="723516"/>
            <wp:effectExtent l="152400" t="171450" r="161925" b="172085"/>
            <wp:docPr id="17" name="Imagem 1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Uma imagem com texto&#10;&#10;Descrição gerada automaticamente"/>
                    <pic:cNvPicPr/>
                  </pic:nvPicPr>
                  <pic:blipFill>
                    <a:blip r:embed="rId25"/>
                    <a:stretch>
                      <a:fillRect/>
                    </a:stretch>
                  </pic:blipFill>
                  <pic:spPr>
                    <a:xfrm>
                      <a:off x="0" y="0"/>
                      <a:ext cx="5729820" cy="72418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9B09BB8" w14:textId="3473E2B5" w:rsidR="004E1F38" w:rsidRPr="004B4D27" w:rsidRDefault="004E1F38" w:rsidP="004E1F38">
      <w:pPr>
        <w:pStyle w:val="Legenda"/>
      </w:pPr>
      <w:r>
        <w:t xml:space="preserve">Figura </w:t>
      </w:r>
      <w:r w:rsidR="00476FC4">
        <w:fldChar w:fldCharType="begin"/>
      </w:r>
      <w:r w:rsidR="00476FC4">
        <w:instrText xml:space="preserve"> SEQ Figura \* ARABIC </w:instrText>
      </w:r>
      <w:r w:rsidR="00476FC4">
        <w:fldChar w:fldCharType="separate"/>
      </w:r>
      <w:r w:rsidR="001D4F24">
        <w:rPr>
          <w:noProof/>
        </w:rPr>
        <w:t>13</w:t>
      </w:r>
      <w:r w:rsidR="00476FC4">
        <w:rPr>
          <w:noProof/>
        </w:rPr>
        <w:fldChar w:fldCharType="end"/>
      </w:r>
      <w:r>
        <w:t xml:space="preserve">: </w:t>
      </w:r>
      <w:proofErr w:type="spellStart"/>
      <w:r>
        <w:t>User</w:t>
      </w:r>
      <w:proofErr w:type="spellEnd"/>
      <w:r>
        <w:t xml:space="preserve"> </w:t>
      </w:r>
      <w:proofErr w:type="spellStart"/>
      <w:r>
        <w:t>story</w:t>
      </w:r>
      <w:proofErr w:type="spellEnd"/>
      <w:r>
        <w:t xml:space="preserve"> 5</w:t>
      </w:r>
    </w:p>
    <w:p w14:paraId="593F3112" w14:textId="27A3BAEF" w:rsidR="00145834" w:rsidRDefault="00145834" w:rsidP="00145834">
      <w:pPr>
        <w:pStyle w:val="Ttulo2"/>
      </w:pPr>
      <w:bookmarkStart w:id="13" w:name="_Toc89563451"/>
      <w:r>
        <w:t>LINUX</w:t>
      </w:r>
      <w:bookmarkEnd w:id="13"/>
    </w:p>
    <w:p w14:paraId="4F472C1A" w14:textId="5F955E0C" w:rsidR="003D0875" w:rsidRDefault="003D0875" w:rsidP="003D0875">
      <w:r>
        <w:tab/>
        <w:t xml:space="preserve">De modo a restringir o acesso aos </w:t>
      </w:r>
      <w:proofErr w:type="spellStart"/>
      <w:r>
        <w:t>users</w:t>
      </w:r>
      <w:proofErr w:type="spellEnd"/>
      <w:r>
        <w:t xml:space="preserve"> com id entre 6000</w:t>
      </w:r>
      <w:r w:rsidR="000A1E1E">
        <w:t xml:space="preserve"> </w:t>
      </w:r>
      <w:r w:rsidR="002675D5">
        <w:t xml:space="preserve">e </w:t>
      </w:r>
      <w:r>
        <w:t xml:space="preserve">6500 via </w:t>
      </w:r>
      <w:r w:rsidR="002675D5">
        <w:t>SSH</w:t>
      </w:r>
      <w:r>
        <w:t>, apenas se o acesso for a partir de uma máquina listada em “/</w:t>
      </w:r>
      <w:proofErr w:type="spellStart"/>
      <w:r>
        <w:t>etc</w:t>
      </w:r>
      <w:proofErr w:type="spellEnd"/>
      <w:r>
        <w:t>/</w:t>
      </w:r>
      <w:proofErr w:type="spellStart"/>
      <w:r>
        <w:t>remote-hosts</w:t>
      </w:r>
      <w:proofErr w:type="spellEnd"/>
      <w:r>
        <w:t>”, começámos por</w:t>
      </w:r>
      <w:r w:rsidR="002675D5">
        <w:t xml:space="preserve"> </w:t>
      </w:r>
      <w:r>
        <w:t>criar o ficheiro “/</w:t>
      </w:r>
      <w:proofErr w:type="spellStart"/>
      <w:r>
        <w:t>etc</w:t>
      </w:r>
      <w:proofErr w:type="spellEnd"/>
      <w:r>
        <w:t>/</w:t>
      </w:r>
      <w:proofErr w:type="spellStart"/>
      <w:r>
        <w:t>remote-hosts</w:t>
      </w:r>
      <w:proofErr w:type="spellEnd"/>
      <w:r>
        <w:t xml:space="preserve">”. </w:t>
      </w:r>
    </w:p>
    <w:p w14:paraId="45649818" w14:textId="77777777" w:rsidR="00DE128A" w:rsidRDefault="00DE128A" w:rsidP="00DE128A">
      <w:pPr>
        <w:keepNext/>
      </w:pPr>
      <w:r>
        <w:rPr>
          <w:noProof/>
        </w:rPr>
        <w:drawing>
          <wp:inline distT="0" distB="0" distL="0" distR="0" wp14:anchorId="61623116" wp14:editId="417C03C8">
            <wp:extent cx="5562600" cy="940174"/>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2331" cy="945199"/>
                    </a:xfrm>
                    <a:prstGeom prst="rect">
                      <a:avLst/>
                    </a:prstGeom>
                  </pic:spPr>
                </pic:pic>
              </a:graphicData>
            </a:graphic>
          </wp:inline>
        </w:drawing>
      </w:r>
    </w:p>
    <w:p w14:paraId="0045EB73" w14:textId="3C473778" w:rsidR="00DE128A" w:rsidRPr="00DE128A" w:rsidRDefault="00DE128A" w:rsidP="00DE128A">
      <w:pPr>
        <w:pStyle w:val="Legenda"/>
      </w:pPr>
      <w:r w:rsidRPr="00DE128A">
        <w:t xml:space="preserve">Figura </w:t>
      </w:r>
      <w:r w:rsidR="00476FC4">
        <w:fldChar w:fldCharType="begin"/>
      </w:r>
      <w:r w:rsidR="00476FC4">
        <w:instrText xml:space="preserve"> SEQ Figura \* ARABIC </w:instrText>
      </w:r>
      <w:r w:rsidR="00476FC4">
        <w:fldChar w:fldCharType="separate"/>
      </w:r>
      <w:r w:rsidR="001D4F24">
        <w:rPr>
          <w:noProof/>
        </w:rPr>
        <w:t>14</w:t>
      </w:r>
      <w:r w:rsidR="00476FC4">
        <w:rPr>
          <w:noProof/>
        </w:rPr>
        <w:fldChar w:fldCharType="end"/>
      </w:r>
      <w:r w:rsidRPr="00DE128A">
        <w:t>: Ficheiro /</w:t>
      </w:r>
      <w:proofErr w:type="spellStart"/>
      <w:r w:rsidRPr="00DE128A">
        <w:t>etc</w:t>
      </w:r>
      <w:proofErr w:type="spellEnd"/>
      <w:r w:rsidRPr="00DE128A">
        <w:t>/</w:t>
      </w:r>
      <w:proofErr w:type="spellStart"/>
      <w:r w:rsidRPr="00DE128A">
        <w:t>remote-hosts</w:t>
      </w:r>
      <w:proofErr w:type="spellEnd"/>
      <w:r w:rsidRPr="00DE128A">
        <w:t xml:space="preserve"> com os </w:t>
      </w:r>
      <w:proofErr w:type="spellStart"/>
      <w:r w:rsidRPr="00DE128A">
        <w:t>hosts</w:t>
      </w:r>
      <w:proofErr w:type="spellEnd"/>
      <w:r w:rsidRPr="00DE128A">
        <w:t xml:space="preserve"> dos nossos computadores </w:t>
      </w:r>
    </w:p>
    <w:p w14:paraId="3DA70B23" w14:textId="52A1CD81" w:rsidR="000A1E1E" w:rsidRDefault="000A1E1E" w:rsidP="003D0875">
      <w:r>
        <w:tab/>
        <w:t>De seguida, adicionámos no topo do ficheiro “/</w:t>
      </w:r>
      <w:proofErr w:type="spellStart"/>
      <w:r>
        <w:t>etc</w:t>
      </w:r>
      <w:proofErr w:type="spellEnd"/>
      <w:r>
        <w:t>/</w:t>
      </w:r>
      <w:proofErr w:type="spellStart"/>
      <w:proofErr w:type="gramStart"/>
      <w:r>
        <w:t>pam.d</w:t>
      </w:r>
      <w:proofErr w:type="spellEnd"/>
      <w:proofErr w:type="gramEnd"/>
      <w:r>
        <w:t>/</w:t>
      </w:r>
      <w:proofErr w:type="spellStart"/>
      <w:r>
        <w:t>sshd</w:t>
      </w:r>
      <w:proofErr w:type="spellEnd"/>
      <w:r>
        <w:t xml:space="preserve">”  as configurações para restringir o </w:t>
      </w:r>
      <w:proofErr w:type="spellStart"/>
      <w:r>
        <w:t>a</w:t>
      </w:r>
      <w:r w:rsidR="002675D5">
        <w:t>cesso</w:t>
      </w:r>
      <w:r>
        <w:t>o</w:t>
      </w:r>
      <w:proofErr w:type="spellEnd"/>
      <w:r>
        <w:t xml:space="preserve"> aos utilizadores com id entre 6000 e 6500. </w:t>
      </w:r>
    </w:p>
    <w:p w14:paraId="0DDBAFF9" w14:textId="77777777" w:rsidR="002675D5" w:rsidRDefault="002675D5" w:rsidP="002675D5">
      <w:pPr>
        <w:keepNext/>
        <w:jc w:val="center"/>
      </w:pPr>
      <w:r>
        <w:rPr>
          <w:noProof/>
        </w:rPr>
        <w:lastRenderedPageBreak/>
        <w:drawing>
          <wp:inline distT="0" distB="0" distL="0" distR="0" wp14:anchorId="422099B1" wp14:editId="76598F8A">
            <wp:extent cx="5943600" cy="892175"/>
            <wp:effectExtent l="0" t="0" r="0" b="3175"/>
            <wp:docPr id="25" name="Imagem 25" descr="Uma imagem com texto, monitor, interior,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texto, monitor, interior, ecrã&#10;&#10;Descrição gerada automaticamente"/>
                    <pic:cNvPicPr/>
                  </pic:nvPicPr>
                  <pic:blipFill>
                    <a:blip r:embed="rId27"/>
                    <a:stretch>
                      <a:fillRect/>
                    </a:stretch>
                  </pic:blipFill>
                  <pic:spPr>
                    <a:xfrm>
                      <a:off x="0" y="0"/>
                      <a:ext cx="5943600" cy="892175"/>
                    </a:xfrm>
                    <a:prstGeom prst="rect">
                      <a:avLst/>
                    </a:prstGeom>
                  </pic:spPr>
                </pic:pic>
              </a:graphicData>
            </a:graphic>
          </wp:inline>
        </w:drawing>
      </w:r>
    </w:p>
    <w:p w14:paraId="2455A502" w14:textId="6E221041" w:rsidR="002675D5" w:rsidRDefault="002675D5" w:rsidP="002675D5">
      <w:pPr>
        <w:pStyle w:val="Legenda"/>
      </w:pPr>
      <w:r>
        <w:t xml:space="preserve">Figura </w:t>
      </w:r>
      <w:r w:rsidR="00476FC4">
        <w:fldChar w:fldCharType="begin"/>
      </w:r>
      <w:r w:rsidR="00476FC4">
        <w:instrText xml:space="preserve"> S</w:instrText>
      </w:r>
      <w:r w:rsidR="00476FC4">
        <w:instrText xml:space="preserve">EQ Figura \* ARABIC </w:instrText>
      </w:r>
      <w:r w:rsidR="00476FC4">
        <w:fldChar w:fldCharType="separate"/>
      </w:r>
      <w:r w:rsidR="001D4F24">
        <w:rPr>
          <w:noProof/>
        </w:rPr>
        <w:t>15</w:t>
      </w:r>
      <w:r w:rsidR="00476FC4">
        <w:rPr>
          <w:noProof/>
        </w:rPr>
        <w:fldChar w:fldCharType="end"/>
      </w:r>
      <w:r>
        <w:t>: Configurações no ficheiro /</w:t>
      </w:r>
      <w:proofErr w:type="spellStart"/>
      <w:r>
        <w:t>etc</w:t>
      </w:r>
      <w:proofErr w:type="spellEnd"/>
      <w:r>
        <w:t>/</w:t>
      </w:r>
      <w:proofErr w:type="spellStart"/>
      <w:proofErr w:type="gramStart"/>
      <w:r>
        <w:t>pam.d</w:t>
      </w:r>
      <w:proofErr w:type="spellEnd"/>
      <w:proofErr w:type="gramEnd"/>
      <w:r>
        <w:t>/</w:t>
      </w:r>
      <w:proofErr w:type="spellStart"/>
      <w:r>
        <w:t>sshd</w:t>
      </w:r>
      <w:proofErr w:type="spellEnd"/>
    </w:p>
    <w:p w14:paraId="1638743E" w14:textId="46E85A4C" w:rsidR="002675D5" w:rsidRPr="002675D5" w:rsidRDefault="002675D5" w:rsidP="002675D5">
      <w:r>
        <w:tab/>
        <w:t xml:space="preserve">Para testar, colocámos os nossos </w:t>
      </w:r>
      <w:proofErr w:type="spellStart"/>
      <w:r>
        <w:t>hosts</w:t>
      </w:r>
      <w:proofErr w:type="spellEnd"/>
      <w:r w:rsidR="00131076">
        <w:t xml:space="preserve"> (ver Figura 8)</w:t>
      </w:r>
      <w:r>
        <w:t xml:space="preserve"> em “</w:t>
      </w:r>
      <w:proofErr w:type="spellStart"/>
      <w:r>
        <w:t>etc</w:t>
      </w:r>
      <w:proofErr w:type="spellEnd"/>
      <w:r>
        <w:t>/</w:t>
      </w:r>
      <w:proofErr w:type="spellStart"/>
      <w:r>
        <w:t>remote-hosts</w:t>
      </w:r>
      <w:proofErr w:type="spellEnd"/>
      <w:r>
        <w:t xml:space="preserve">” e tentamos conectar com o </w:t>
      </w:r>
      <w:proofErr w:type="spellStart"/>
      <w:r>
        <w:t>user</w:t>
      </w:r>
      <w:proofErr w:type="spellEnd"/>
      <w:r>
        <w:t xml:space="preserve"> “luser2”, que foi criado na resolução da ficha PL</w:t>
      </w:r>
      <w:r w:rsidR="00CF6A36">
        <w:t xml:space="preserve">2 </w:t>
      </w:r>
      <w:r>
        <w:t>e cujo id é 600</w:t>
      </w:r>
      <w:r w:rsidR="00CF6A36">
        <w:t>1</w:t>
      </w:r>
      <w:r>
        <w:t xml:space="preserve">. Tivemos sucesso no login por SSH quando </w:t>
      </w:r>
      <w:r w:rsidR="007C02C0">
        <w:t xml:space="preserve">o nosso </w:t>
      </w:r>
      <w:proofErr w:type="spellStart"/>
      <w:r w:rsidR="007C02C0">
        <w:t>host</w:t>
      </w:r>
      <w:proofErr w:type="spellEnd"/>
      <w:r w:rsidR="007C02C0">
        <w:t xml:space="preserve"> estava listado</w:t>
      </w:r>
      <w:r w:rsidR="00CF6A36">
        <w:t xml:space="preserve"> no ficheiro criado</w:t>
      </w:r>
      <w:r w:rsidR="007C02C0">
        <w:t xml:space="preserve">, mas quando retirámos os </w:t>
      </w:r>
      <w:proofErr w:type="spellStart"/>
      <w:r w:rsidR="007C02C0">
        <w:t>hosts</w:t>
      </w:r>
      <w:proofErr w:type="spellEnd"/>
      <w:r w:rsidR="007C02C0">
        <w:t xml:space="preserve">, o acesso </w:t>
      </w:r>
      <w:r w:rsidR="00CF6A36">
        <w:t xml:space="preserve">passa a ser </w:t>
      </w:r>
      <w:r w:rsidR="007C02C0">
        <w:t>negado.</w:t>
      </w:r>
      <w:r w:rsidR="00CF6A36">
        <w:t xml:space="preserve"> Para um </w:t>
      </w:r>
      <w:proofErr w:type="spellStart"/>
      <w:r w:rsidR="00CF6A36">
        <w:t>user</w:t>
      </w:r>
      <w:proofErr w:type="spellEnd"/>
      <w:r w:rsidR="00CF6A36">
        <w:t xml:space="preserve"> com id fora do intervalo restrito, o acesso é garantido sem qualquer restrição.</w:t>
      </w:r>
    </w:p>
    <w:p w14:paraId="6F995E01" w14:textId="69B82ED1" w:rsidR="002675D5" w:rsidRDefault="002675D5" w:rsidP="003D0875"/>
    <w:p w14:paraId="59E8FBD7" w14:textId="77777777" w:rsidR="002675D5" w:rsidRPr="003D0875" w:rsidRDefault="002675D5" w:rsidP="003D0875"/>
    <w:p w14:paraId="448AFCB5" w14:textId="230D9362" w:rsidR="00145834" w:rsidRPr="003D0875" w:rsidRDefault="00145834" w:rsidP="00145834"/>
    <w:p w14:paraId="3E17C51A" w14:textId="74B8C4B9" w:rsidR="00145834" w:rsidRDefault="00145834" w:rsidP="00145834">
      <w:pPr>
        <w:pStyle w:val="Ttulo1"/>
        <w:rPr>
          <w:lang w:val="en-US"/>
        </w:rPr>
      </w:pPr>
      <w:bookmarkStart w:id="14" w:name="_Toc89563452"/>
      <w:r w:rsidRPr="00145834">
        <w:rPr>
          <w:lang w:val="en-US"/>
        </w:rPr>
        <w:t>USER STORY 6</w:t>
      </w:r>
      <w:bookmarkEnd w:id="14"/>
    </w:p>
    <w:p w14:paraId="7D2E531A" w14:textId="3F1FE0B5" w:rsidR="004E1F38" w:rsidRDefault="006D1860" w:rsidP="004E1F38">
      <w:pPr>
        <w:keepNext/>
        <w:jc w:val="center"/>
      </w:pPr>
      <w:r>
        <w:rPr>
          <w:noProof/>
        </w:rPr>
        <w:drawing>
          <wp:inline distT="0" distB="0" distL="0" distR="0" wp14:anchorId="44FC4357" wp14:editId="7C6A05DA">
            <wp:extent cx="5981700" cy="548961"/>
            <wp:effectExtent l="171450" t="171450" r="171450" b="194310"/>
            <wp:docPr id="24" name="Imagem 2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Uma imagem com texto&#10;&#10;Descrição gerada automaticamente"/>
                    <pic:cNvPicPr/>
                  </pic:nvPicPr>
                  <pic:blipFill>
                    <a:blip r:embed="rId28"/>
                    <a:stretch>
                      <a:fillRect/>
                    </a:stretch>
                  </pic:blipFill>
                  <pic:spPr>
                    <a:xfrm>
                      <a:off x="0" y="0"/>
                      <a:ext cx="6005795" cy="55117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F5FE637" w14:textId="523F6485" w:rsidR="004E1F38" w:rsidRPr="004B4D27" w:rsidRDefault="004E1F38" w:rsidP="00131076">
      <w:pPr>
        <w:pStyle w:val="Legenda"/>
      </w:pPr>
      <w:r>
        <w:t xml:space="preserve">Figura </w:t>
      </w:r>
      <w:r w:rsidR="00476FC4">
        <w:fldChar w:fldCharType="begin"/>
      </w:r>
      <w:r w:rsidR="00476FC4">
        <w:instrText xml:space="preserve"> SEQ Figura \* ARABIC </w:instrText>
      </w:r>
      <w:r w:rsidR="00476FC4">
        <w:fldChar w:fldCharType="separate"/>
      </w:r>
      <w:r w:rsidR="001D4F24">
        <w:rPr>
          <w:noProof/>
        </w:rPr>
        <w:t>16</w:t>
      </w:r>
      <w:r w:rsidR="00476FC4">
        <w:rPr>
          <w:noProof/>
        </w:rPr>
        <w:fldChar w:fldCharType="end"/>
      </w:r>
      <w:r>
        <w:t xml:space="preserve">: </w:t>
      </w:r>
      <w:proofErr w:type="spellStart"/>
      <w:r w:rsidRPr="00131076">
        <w:t>User</w:t>
      </w:r>
      <w:proofErr w:type="spellEnd"/>
      <w:r>
        <w:t xml:space="preserve"> </w:t>
      </w:r>
      <w:proofErr w:type="spellStart"/>
      <w:r>
        <w:t>story</w:t>
      </w:r>
      <w:proofErr w:type="spellEnd"/>
      <w:r>
        <w:t xml:space="preserve"> 6</w:t>
      </w:r>
    </w:p>
    <w:p w14:paraId="7510DF37" w14:textId="77777777" w:rsidR="00145834" w:rsidRDefault="00145834" w:rsidP="00145834">
      <w:pPr>
        <w:pStyle w:val="Ttulo2"/>
      </w:pPr>
      <w:bookmarkStart w:id="15" w:name="_Toc89563453"/>
      <w:r>
        <w:t>LINUX</w:t>
      </w:r>
      <w:bookmarkEnd w:id="15"/>
    </w:p>
    <w:p w14:paraId="5ADBD218" w14:textId="5ADD0301" w:rsidR="00145834" w:rsidRDefault="0078537C" w:rsidP="00145834">
      <w:r w:rsidRPr="004B4D27">
        <w:tab/>
      </w:r>
      <w:r>
        <w:t xml:space="preserve">Na resolução desta </w:t>
      </w:r>
      <w:proofErr w:type="spellStart"/>
      <w:r>
        <w:t>user</w:t>
      </w:r>
      <w:proofErr w:type="spellEnd"/>
      <w:r>
        <w:t xml:space="preserve"> </w:t>
      </w:r>
      <w:proofErr w:type="spellStart"/>
      <w:r>
        <w:t>story</w:t>
      </w:r>
      <w:proofErr w:type="spellEnd"/>
      <w:r>
        <w:t>, começamos por criar o ficheiro “/</w:t>
      </w:r>
      <w:proofErr w:type="spellStart"/>
      <w:r>
        <w:t>etc</w:t>
      </w:r>
      <w:proofErr w:type="spellEnd"/>
      <w:r>
        <w:t>/</w:t>
      </w:r>
      <w:proofErr w:type="spellStart"/>
      <w:r>
        <w:t>bad-guys</w:t>
      </w:r>
      <w:proofErr w:type="spellEnd"/>
      <w:r>
        <w:t xml:space="preserve">”, e adicionamos o </w:t>
      </w:r>
      <w:proofErr w:type="spellStart"/>
      <w:r>
        <w:t>user</w:t>
      </w:r>
      <w:proofErr w:type="spellEnd"/>
      <w:r>
        <w:t xml:space="preserve"> “luser1”, para mais tarde testar.</w:t>
      </w:r>
    </w:p>
    <w:p w14:paraId="399B91D5" w14:textId="77777777" w:rsidR="00131076" w:rsidRDefault="00131076" w:rsidP="00131076">
      <w:pPr>
        <w:keepNext/>
      </w:pPr>
      <w:r>
        <w:rPr>
          <w:noProof/>
        </w:rPr>
        <w:drawing>
          <wp:inline distT="0" distB="0" distL="0" distR="0" wp14:anchorId="474CC274" wp14:editId="26E193B7">
            <wp:extent cx="5943600" cy="5003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00380"/>
                    </a:xfrm>
                    <a:prstGeom prst="rect">
                      <a:avLst/>
                    </a:prstGeom>
                  </pic:spPr>
                </pic:pic>
              </a:graphicData>
            </a:graphic>
          </wp:inline>
        </w:drawing>
      </w:r>
    </w:p>
    <w:p w14:paraId="6BC91EB1" w14:textId="3CE6BD02" w:rsidR="00131076" w:rsidRPr="00131076" w:rsidRDefault="00131076" w:rsidP="00131076">
      <w:pPr>
        <w:pStyle w:val="Legenda"/>
      </w:pPr>
      <w:r>
        <w:t xml:space="preserve">Figura </w:t>
      </w:r>
      <w:r w:rsidR="00476FC4">
        <w:fldChar w:fldCharType="begin"/>
      </w:r>
      <w:r w:rsidR="00476FC4">
        <w:instrText xml:space="preserve"> SEQ Figura \* ARABIC </w:instrText>
      </w:r>
      <w:r w:rsidR="00476FC4">
        <w:fldChar w:fldCharType="separate"/>
      </w:r>
      <w:r w:rsidR="001D4F24">
        <w:rPr>
          <w:noProof/>
        </w:rPr>
        <w:t>17</w:t>
      </w:r>
      <w:r w:rsidR="00476FC4">
        <w:rPr>
          <w:noProof/>
        </w:rPr>
        <w:fldChar w:fldCharType="end"/>
      </w:r>
      <w:r>
        <w:t>: Ficheiro /</w:t>
      </w:r>
      <w:proofErr w:type="spellStart"/>
      <w:r>
        <w:t>etc</w:t>
      </w:r>
      <w:proofErr w:type="spellEnd"/>
      <w:r>
        <w:t>/</w:t>
      </w:r>
      <w:proofErr w:type="spellStart"/>
      <w:r>
        <w:t>bad-guys</w:t>
      </w:r>
      <w:proofErr w:type="spellEnd"/>
      <w:r>
        <w:t xml:space="preserve"> criado</w:t>
      </w:r>
    </w:p>
    <w:p w14:paraId="71770254" w14:textId="188DC68D" w:rsidR="0078537C" w:rsidRDefault="0078537C" w:rsidP="00145834">
      <w:r>
        <w:tab/>
        <w:t xml:space="preserve">De seguida, e à semelhança da </w:t>
      </w:r>
      <w:proofErr w:type="spellStart"/>
      <w:r>
        <w:t>user</w:t>
      </w:r>
      <w:proofErr w:type="spellEnd"/>
      <w:r>
        <w:t xml:space="preserve"> </w:t>
      </w:r>
      <w:proofErr w:type="spellStart"/>
      <w:r>
        <w:t>story</w:t>
      </w:r>
      <w:proofErr w:type="spellEnd"/>
      <w:r>
        <w:t xml:space="preserve"> 5, alterámos o ficheiro “</w:t>
      </w:r>
      <w:proofErr w:type="spellStart"/>
      <w:r>
        <w:t>etc</w:t>
      </w:r>
      <w:proofErr w:type="spellEnd"/>
      <w:r>
        <w:t>/</w:t>
      </w:r>
      <w:proofErr w:type="spellStart"/>
      <w:proofErr w:type="gramStart"/>
      <w:r>
        <w:t>pam.d</w:t>
      </w:r>
      <w:proofErr w:type="spellEnd"/>
      <w:proofErr w:type="gramEnd"/>
      <w:r>
        <w:t>/</w:t>
      </w:r>
      <w:proofErr w:type="spellStart"/>
      <w:r>
        <w:t>sshd</w:t>
      </w:r>
      <w:proofErr w:type="spellEnd"/>
      <w:r>
        <w:t xml:space="preserve">”, escrevendo no topo do ficheiro, uma configuração que inibe o acesso aos </w:t>
      </w:r>
      <w:proofErr w:type="spellStart"/>
      <w:r>
        <w:t>utilizadoes</w:t>
      </w:r>
      <w:proofErr w:type="spellEnd"/>
      <w:r>
        <w:t xml:space="preserve"> listados em “/</w:t>
      </w:r>
      <w:proofErr w:type="spellStart"/>
      <w:r>
        <w:t>etc</w:t>
      </w:r>
      <w:proofErr w:type="spellEnd"/>
      <w:r>
        <w:t>/</w:t>
      </w:r>
      <w:proofErr w:type="spellStart"/>
      <w:r>
        <w:t>bad-guys</w:t>
      </w:r>
      <w:proofErr w:type="spellEnd"/>
      <w:r>
        <w:t>”.</w:t>
      </w:r>
    </w:p>
    <w:p w14:paraId="47C058FA" w14:textId="77777777" w:rsidR="0078537C" w:rsidRDefault="0078537C" w:rsidP="0078537C">
      <w:pPr>
        <w:keepNext/>
        <w:jc w:val="center"/>
      </w:pPr>
      <w:r>
        <w:rPr>
          <w:noProof/>
        </w:rPr>
        <w:drawing>
          <wp:inline distT="0" distB="0" distL="0" distR="0" wp14:anchorId="14C09320" wp14:editId="27F0242A">
            <wp:extent cx="5943600" cy="583565"/>
            <wp:effectExtent l="0" t="0" r="0" b="698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83565"/>
                    </a:xfrm>
                    <a:prstGeom prst="rect">
                      <a:avLst/>
                    </a:prstGeom>
                  </pic:spPr>
                </pic:pic>
              </a:graphicData>
            </a:graphic>
          </wp:inline>
        </w:drawing>
      </w:r>
    </w:p>
    <w:p w14:paraId="1206D283" w14:textId="126183F1" w:rsidR="0078537C" w:rsidRDefault="0078537C" w:rsidP="0078537C">
      <w:pPr>
        <w:pStyle w:val="Legenda"/>
      </w:pPr>
      <w:r>
        <w:t xml:space="preserve">Figura </w:t>
      </w:r>
      <w:r w:rsidR="00476FC4">
        <w:fldChar w:fldCharType="begin"/>
      </w:r>
      <w:r w:rsidR="00476FC4">
        <w:instrText xml:space="preserve"> SEQ Figura \* ARABIC </w:instrText>
      </w:r>
      <w:r w:rsidR="00476FC4">
        <w:fldChar w:fldCharType="separate"/>
      </w:r>
      <w:r w:rsidR="001D4F24">
        <w:rPr>
          <w:noProof/>
        </w:rPr>
        <w:t>18</w:t>
      </w:r>
      <w:r w:rsidR="00476FC4">
        <w:rPr>
          <w:noProof/>
        </w:rPr>
        <w:fldChar w:fldCharType="end"/>
      </w:r>
      <w:r>
        <w:t>: Configuração efetuado no ficheiro /</w:t>
      </w:r>
      <w:proofErr w:type="spellStart"/>
      <w:r>
        <w:t>etc</w:t>
      </w:r>
      <w:proofErr w:type="spellEnd"/>
      <w:r>
        <w:t>/</w:t>
      </w:r>
      <w:proofErr w:type="spellStart"/>
      <w:proofErr w:type="gramStart"/>
      <w:r>
        <w:t>pam.d</w:t>
      </w:r>
      <w:proofErr w:type="spellEnd"/>
      <w:proofErr w:type="gramEnd"/>
      <w:r>
        <w:t>/</w:t>
      </w:r>
      <w:proofErr w:type="spellStart"/>
      <w:r>
        <w:t>sshd</w:t>
      </w:r>
      <w:proofErr w:type="spellEnd"/>
    </w:p>
    <w:p w14:paraId="223186F0" w14:textId="76583933" w:rsidR="0078537C" w:rsidRPr="0078537C" w:rsidRDefault="0078537C" w:rsidP="0078537C">
      <w:r>
        <w:lastRenderedPageBreak/>
        <w:tab/>
        <w:t xml:space="preserve">Por fim, tentamos dar login com o </w:t>
      </w:r>
      <w:proofErr w:type="spellStart"/>
      <w:r>
        <w:t>user</w:t>
      </w:r>
      <w:proofErr w:type="spellEnd"/>
      <w:r>
        <w:t xml:space="preserve"> “luser1”, </w:t>
      </w:r>
      <w:r w:rsidR="00E24A08">
        <w:t xml:space="preserve">mas o acesso foi negado, devido à presença do </w:t>
      </w:r>
      <w:proofErr w:type="spellStart"/>
      <w:r w:rsidR="00E24A08">
        <w:t>user</w:t>
      </w:r>
      <w:proofErr w:type="spellEnd"/>
      <w:r w:rsidR="00E24A08">
        <w:t xml:space="preserve"> no ficheiro criado.</w:t>
      </w:r>
      <w:r>
        <w:t xml:space="preserve"> </w:t>
      </w:r>
    </w:p>
    <w:p w14:paraId="608DC771" w14:textId="1B73C6EF" w:rsidR="00145834" w:rsidRPr="0078537C" w:rsidRDefault="00145834" w:rsidP="00145834">
      <w:pPr>
        <w:pStyle w:val="Ttulo1"/>
      </w:pPr>
      <w:bookmarkStart w:id="16" w:name="_Toc89563454"/>
      <w:r w:rsidRPr="0078537C">
        <w:t>USER STORY 7</w:t>
      </w:r>
      <w:bookmarkEnd w:id="16"/>
    </w:p>
    <w:p w14:paraId="152C6DAA" w14:textId="77777777" w:rsidR="00B06D50" w:rsidRDefault="00B06D50" w:rsidP="00B06D50">
      <w:pPr>
        <w:keepNext/>
        <w:jc w:val="center"/>
      </w:pPr>
      <w:r>
        <w:rPr>
          <w:noProof/>
        </w:rPr>
        <w:drawing>
          <wp:inline distT="0" distB="0" distL="0" distR="0" wp14:anchorId="128A2AEA" wp14:editId="1F60EC24">
            <wp:extent cx="5715000" cy="731471"/>
            <wp:effectExtent l="152400" t="171450" r="152400" b="164465"/>
            <wp:docPr id="12" name="Imagem 1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m texto&#10;&#10;Descrição gerada automaticamente"/>
                    <pic:cNvPicPr/>
                  </pic:nvPicPr>
                  <pic:blipFill>
                    <a:blip r:embed="rId31"/>
                    <a:stretch>
                      <a:fillRect/>
                    </a:stretch>
                  </pic:blipFill>
                  <pic:spPr>
                    <a:xfrm>
                      <a:off x="0" y="0"/>
                      <a:ext cx="5736699" cy="73424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3A38D46" w14:textId="6C31FE34" w:rsidR="00B06D50" w:rsidRPr="004B4D27" w:rsidRDefault="00B06D50" w:rsidP="00B06D50">
      <w:pPr>
        <w:pStyle w:val="Legenda"/>
      </w:pPr>
      <w:r w:rsidRPr="004B4D27">
        <w:t xml:space="preserve">Figura </w:t>
      </w:r>
      <w:r w:rsidRPr="00B06D50">
        <w:fldChar w:fldCharType="begin"/>
      </w:r>
      <w:r w:rsidRPr="004B4D27">
        <w:instrText xml:space="preserve"> SEQ Figura \* ARABIC </w:instrText>
      </w:r>
      <w:r w:rsidRPr="00B06D50">
        <w:fldChar w:fldCharType="separate"/>
      </w:r>
      <w:r w:rsidR="001D4F24">
        <w:rPr>
          <w:noProof/>
        </w:rPr>
        <w:t>19</w:t>
      </w:r>
      <w:r w:rsidRPr="00B06D50">
        <w:fldChar w:fldCharType="end"/>
      </w:r>
      <w:r w:rsidRPr="004B4D27">
        <w:t xml:space="preserve">: </w:t>
      </w:r>
      <w:proofErr w:type="spellStart"/>
      <w:r w:rsidRPr="004B4D27">
        <w:t>User</w:t>
      </w:r>
      <w:proofErr w:type="spellEnd"/>
      <w:r w:rsidRPr="004B4D27">
        <w:t xml:space="preserve"> </w:t>
      </w:r>
      <w:proofErr w:type="spellStart"/>
      <w:r w:rsidRPr="004B4D27">
        <w:t>story</w:t>
      </w:r>
      <w:proofErr w:type="spellEnd"/>
      <w:r w:rsidRPr="004B4D27">
        <w:t xml:space="preserve"> 7 </w:t>
      </w:r>
    </w:p>
    <w:p w14:paraId="10C255FA" w14:textId="4FBEABE7" w:rsidR="00145834" w:rsidRPr="004B4D27" w:rsidRDefault="00145834" w:rsidP="00145834">
      <w:pPr>
        <w:pStyle w:val="Ttulo2"/>
      </w:pPr>
      <w:bookmarkStart w:id="17" w:name="_Toc89563455"/>
      <w:r w:rsidRPr="004B4D27">
        <w:t>LINUX</w:t>
      </w:r>
      <w:bookmarkEnd w:id="17"/>
    </w:p>
    <w:p w14:paraId="60D5A12C" w14:textId="7E94F02B" w:rsidR="004D5136" w:rsidRPr="004B4D27" w:rsidRDefault="004D5136" w:rsidP="004D5136"/>
    <w:p w14:paraId="32CEA3FF" w14:textId="70073BA1" w:rsidR="004D5136" w:rsidRDefault="004D5136" w:rsidP="004D5136">
      <w:r w:rsidRPr="004B4D27">
        <w:tab/>
      </w:r>
      <w:r w:rsidRPr="004D5136">
        <w:t>Para a mensagem de p</w:t>
      </w:r>
      <w:r>
        <w:t xml:space="preserve">ré-login, </w:t>
      </w:r>
      <w:proofErr w:type="spellStart"/>
      <w:r w:rsidR="00AB299C">
        <w:t>descomentámos</w:t>
      </w:r>
      <w:proofErr w:type="spellEnd"/>
      <w:r w:rsidR="00AB299C">
        <w:t xml:space="preserve"> a linha referente ao </w:t>
      </w:r>
      <w:proofErr w:type="spellStart"/>
      <w:r w:rsidR="00AB299C">
        <w:t>banner</w:t>
      </w:r>
      <w:proofErr w:type="spellEnd"/>
      <w:r w:rsidR="00AB299C">
        <w:t>, no ficheiro “/</w:t>
      </w:r>
      <w:proofErr w:type="spellStart"/>
      <w:r w:rsidR="00AB299C">
        <w:t>etc</w:t>
      </w:r>
      <w:proofErr w:type="spellEnd"/>
      <w:r w:rsidR="00AB299C">
        <w:t>/</w:t>
      </w:r>
      <w:proofErr w:type="spellStart"/>
      <w:r w:rsidR="00AB299C">
        <w:t>ssh</w:t>
      </w:r>
      <w:proofErr w:type="spellEnd"/>
      <w:r w:rsidR="00AB299C">
        <w:t>/</w:t>
      </w:r>
      <w:proofErr w:type="spellStart"/>
      <w:r w:rsidR="00AB299C">
        <w:t>sshd.conf</w:t>
      </w:r>
      <w:proofErr w:type="spellEnd"/>
      <w:r w:rsidR="00AB299C">
        <w:t xml:space="preserve">” e adicionámos o caminho para o </w:t>
      </w:r>
      <w:proofErr w:type="spellStart"/>
      <w:r w:rsidR="00AB299C">
        <w:t>banner</w:t>
      </w:r>
      <w:proofErr w:type="spellEnd"/>
      <w:r w:rsidR="00AB299C">
        <w:t xml:space="preserve"> criado, no caso em “/</w:t>
      </w:r>
      <w:proofErr w:type="spellStart"/>
      <w:r w:rsidR="00AB299C">
        <w:t>etc</w:t>
      </w:r>
      <w:proofErr w:type="spellEnd"/>
      <w:r w:rsidR="00AB299C">
        <w:t>/</w:t>
      </w:r>
      <w:proofErr w:type="spellStart"/>
      <w:r w:rsidR="00AB299C">
        <w:t>ssh</w:t>
      </w:r>
      <w:proofErr w:type="spellEnd"/>
      <w:r w:rsidR="00AB299C">
        <w:t>/</w:t>
      </w:r>
      <w:proofErr w:type="spellStart"/>
      <w:r w:rsidR="00AB299C">
        <w:t>banner</w:t>
      </w:r>
      <w:proofErr w:type="spellEnd"/>
      <w:r w:rsidR="00AB299C">
        <w:t xml:space="preserve">”. </w:t>
      </w:r>
    </w:p>
    <w:p w14:paraId="00412B1C" w14:textId="77777777" w:rsidR="00AB299C" w:rsidRDefault="00AB299C" w:rsidP="00AB299C">
      <w:pPr>
        <w:keepNext/>
        <w:jc w:val="center"/>
      </w:pPr>
      <w:r>
        <w:rPr>
          <w:noProof/>
        </w:rPr>
        <w:drawing>
          <wp:inline distT="0" distB="0" distL="0" distR="0" wp14:anchorId="34D89765" wp14:editId="7765B97E">
            <wp:extent cx="5934075" cy="742950"/>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742950"/>
                    </a:xfrm>
                    <a:prstGeom prst="rect">
                      <a:avLst/>
                    </a:prstGeom>
                    <a:noFill/>
                    <a:ln>
                      <a:noFill/>
                    </a:ln>
                  </pic:spPr>
                </pic:pic>
              </a:graphicData>
            </a:graphic>
          </wp:inline>
        </w:drawing>
      </w:r>
    </w:p>
    <w:p w14:paraId="60877F48" w14:textId="6F7D1DCC" w:rsidR="00AB299C" w:rsidRDefault="00AB299C" w:rsidP="00AB299C">
      <w:pPr>
        <w:pStyle w:val="Legenda"/>
      </w:pPr>
      <w:r>
        <w:t xml:space="preserve">Figura </w:t>
      </w:r>
      <w:r w:rsidR="00476FC4">
        <w:fldChar w:fldCharType="begin"/>
      </w:r>
      <w:r w:rsidR="00476FC4">
        <w:instrText xml:space="preserve"> SEQ Figura \* ARABIC </w:instrText>
      </w:r>
      <w:r w:rsidR="00476FC4">
        <w:fldChar w:fldCharType="separate"/>
      </w:r>
      <w:r w:rsidR="001D4F24">
        <w:rPr>
          <w:noProof/>
        </w:rPr>
        <w:t>20</w:t>
      </w:r>
      <w:r w:rsidR="00476FC4">
        <w:rPr>
          <w:noProof/>
        </w:rPr>
        <w:fldChar w:fldCharType="end"/>
      </w:r>
      <w:r>
        <w:t xml:space="preserve">: Caminho para o </w:t>
      </w:r>
      <w:proofErr w:type="spellStart"/>
      <w:r>
        <w:t>banner</w:t>
      </w:r>
      <w:proofErr w:type="spellEnd"/>
      <w:r>
        <w:t xml:space="preserve"> em /</w:t>
      </w:r>
      <w:proofErr w:type="spellStart"/>
      <w:r>
        <w:t>etc</w:t>
      </w:r>
      <w:proofErr w:type="spellEnd"/>
      <w:r>
        <w:t>/</w:t>
      </w:r>
      <w:proofErr w:type="spellStart"/>
      <w:r>
        <w:t>ssh</w:t>
      </w:r>
      <w:proofErr w:type="spellEnd"/>
      <w:r>
        <w:t>/</w:t>
      </w:r>
      <w:proofErr w:type="spellStart"/>
      <w:r>
        <w:t>sshd.conf</w:t>
      </w:r>
      <w:proofErr w:type="spellEnd"/>
    </w:p>
    <w:p w14:paraId="10E6AED5" w14:textId="77777777" w:rsidR="00AB299C" w:rsidRDefault="00AB299C" w:rsidP="00AB299C">
      <w:pPr>
        <w:keepNext/>
        <w:jc w:val="center"/>
      </w:pPr>
      <w:r>
        <w:rPr>
          <w:noProof/>
        </w:rPr>
        <w:drawing>
          <wp:inline distT="0" distB="0" distL="0" distR="0" wp14:anchorId="774F0A5E" wp14:editId="3CA282A6">
            <wp:extent cx="3777749" cy="21526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82376" cy="2155287"/>
                    </a:xfrm>
                    <a:prstGeom prst="rect">
                      <a:avLst/>
                    </a:prstGeom>
                    <a:noFill/>
                    <a:ln>
                      <a:noFill/>
                    </a:ln>
                  </pic:spPr>
                </pic:pic>
              </a:graphicData>
            </a:graphic>
          </wp:inline>
        </w:drawing>
      </w:r>
    </w:p>
    <w:p w14:paraId="695753BC" w14:textId="7094EBB1" w:rsidR="00AB299C" w:rsidRDefault="00AB299C" w:rsidP="00AB299C">
      <w:pPr>
        <w:pStyle w:val="Legenda"/>
      </w:pPr>
      <w:r>
        <w:t xml:space="preserve">Figura </w:t>
      </w:r>
      <w:r w:rsidR="00476FC4">
        <w:fldChar w:fldCharType="begin"/>
      </w:r>
      <w:r w:rsidR="00476FC4">
        <w:instrText xml:space="preserve"> SEQ Figura \* ARABIC </w:instrText>
      </w:r>
      <w:r w:rsidR="00476FC4">
        <w:fldChar w:fldCharType="separate"/>
      </w:r>
      <w:r w:rsidR="001D4F24">
        <w:rPr>
          <w:noProof/>
        </w:rPr>
        <w:t>21</w:t>
      </w:r>
      <w:r w:rsidR="00476FC4">
        <w:rPr>
          <w:noProof/>
        </w:rPr>
        <w:fldChar w:fldCharType="end"/>
      </w:r>
      <w:r>
        <w:t xml:space="preserve">: </w:t>
      </w:r>
      <w:proofErr w:type="spellStart"/>
      <w:r>
        <w:t>Banner</w:t>
      </w:r>
      <w:proofErr w:type="spellEnd"/>
      <w:r>
        <w:t xml:space="preserve"> criado</w:t>
      </w:r>
    </w:p>
    <w:p w14:paraId="355A3003" w14:textId="7146ACF3" w:rsidR="00AB299C" w:rsidRPr="00AB299C" w:rsidRDefault="00AB299C" w:rsidP="00AB299C">
      <w:r>
        <w:tab/>
        <w:t xml:space="preserve">Para a mensagem de pós-login, alterámos o </w:t>
      </w:r>
      <w:r w:rsidR="00314747">
        <w:t>ficheiro “/</w:t>
      </w:r>
      <w:proofErr w:type="spellStart"/>
      <w:r w:rsidR="00314747">
        <w:t>etc</w:t>
      </w:r>
      <w:proofErr w:type="spellEnd"/>
      <w:r w:rsidR="00314747">
        <w:t>/</w:t>
      </w:r>
      <w:proofErr w:type="spellStart"/>
      <w:r w:rsidR="00314747">
        <w:t>profile</w:t>
      </w:r>
      <w:proofErr w:type="spellEnd"/>
      <w:r w:rsidR="00314747">
        <w:t xml:space="preserve">”, criando um script que imprime uma mensagem alterada consoante a altura do dia (manhã, tarde, noite) e o </w:t>
      </w:r>
      <w:proofErr w:type="spellStart"/>
      <w:r w:rsidR="00314747">
        <w:t>user</w:t>
      </w:r>
      <w:proofErr w:type="spellEnd"/>
      <w:r w:rsidR="00314747">
        <w:t xml:space="preserve"> que acedeu:</w:t>
      </w:r>
    </w:p>
    <w:p w14:paraId="41016524" w14:textId="77777777" w:rsidR="00314747" w:rsidRDefault="00314747" w:rsidP="00314747">
      <w:pPr>
        <w:keepNext/>
        <w:jc w:val="center"/>
      </w:pPr>
      <w:r>
        <w:rPr>
          <w:noProof/>
        </w:rPr>
        <w:lastRenderedPageBreak/>
        <w:drawing>
          <wp:inline distT="0" distB="0" distL="0" distR="0" wp14:anchorId="22431163" wp14:editId="59618A48">
            <wp:extent cx="5943600" cy="260032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00325"/>
                    </a:xfrm>
                    <a:prstGeom prst="rect">
                      <a:avLst/>
                    </a:prstGeom>
                    <a:noFill/>
                    <a:ln>
                      <a:noFill/>
                    </a:ln>
                  </pic:spPr>
                </pic:pic>
              </a:graphicData>
            </a:graphic>
          </wp:inline>
        </w:drawing>
      </w:r>
    </w:p>
    <w:p w14:paraId="3EE133D2" w14:textId="7A9ECEDD" w:rsidR="00145834" w:rsidRDefault="00314747" w:rsidP="00314747">
      <w:pPr>
        <w:pStyle w:val="Legenda"/>
      </w:pPr>
      <w:r>
        <w:t xml:space="preserve">Figura </w:t>
      </w:r>
      <w:r w:rsidR="00476FC4">
        <w:fldChar w:fldCharType="begin"/>
      </w:r>
      <w:r w:rsidR="00476FC4">
        <w:instrText xml:space="preserve"> SEQ Figura \* ARABIC </w:instrText>
      </w:r>
      <w:r w:rsidR="00476FC4">
        <w:fldChar w:fldCharType="separate"/>
      </w:r>
      <w:r w:rsidR="001D4F24">
        <w:rPr>
          <w:noProof/>
        </w:rPr>
        <w:t>22</w:t>
      </w:r>
      <w:r w:rsidR="00476FC4">
        <w:rPr>
          <w:noProof/>
        </w:rPr>
        <w:fldChar w:fldCharType="end"/>
      </w:r>
      <w:r>
        <w:t>: Alteração em /</w:t>
      </w:r>
      <w:proofErr w:type="spellStart"/>
      <w:r>
        <w:t>etc</w:t>
      </w:r>
      <w:proofErr w:type="spellEnd"/>
      <w:r>
        <w:t>/</w:t>
      </w:r>
      <w:proofErr w:type="spellStart"/>
      <w:r>
        <w:t>profile</w:t>
      </w:r>
      <w:proofErr w:type="spellEnd"/>
    </w:p>
    <w:p w14:paraId="16D001D7" w14:textId="77777777" w:rsidR="006D1860" w:rsidRDefault="00314747" w:rsidP="006D1860">
      <w:pPr>
        <w:keepNext/>
        <w:jc w:val="center"/>
      </w:pPr>
      <w:r>
        <w:rPr>
          <w:noProof/>
        </w:rPr>
        <w:drawing>
          <wp:inline distT="0" distB="0" distL="0" distR="0" wp14:anchorId="6724C514" wp14:editId="55F7FE28">
            <wp:extent cx="4371975" cy="4304250"/>
            <wp:effectExtent l="0" t="0" r="0" b="127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0991" cy="4313126"/>
                    </a:xfrm>
                    <a:prstGeom prst="rect">
                      <a:avLst/>
                    </a:prstGeom>
                    <a:noFill/>
                    <a:ln>
                      <a:noFill/>
                    </a:ln>
                  </pic:spPr>
                </pic:pic>
              </a:graphicData>
            </a:graphic>
          </wp:inline>
        </w:drawing>
      </w:r>
    </w:p>
    <w:p w14:paraId="3F1C82A9" w14:textId="7CB0C2E5" w:rsidR="00314747" w:rsidRPr="00314747" w:rsidRDefault="006D1860" w:rsidP="006D1860">
      <w:pPr>
        <w:pStyle w:val="Legenda"/>
      </w:pPr>
      <w:r>
        <w:t xml:space="preserve">Figura </w:t>
      </w:r>
      <w:r w:rsidR="00476FC4">
        <w:fldChar w:fldCharType="begin"/>
      </w:r>
      <w:r w:rsidR="00476FC4">
        <w:instrText xml:space="preserve"> SEQ Figura \* ARABIC </w:instrText>
      </w:r>
      <w:r w:rsidR="00476FC4">
        <w:fldChar w:fldCharType="separate"/>
      </w:r>
      <w:r w:rsidR="001D4F24">
        <w:rPr>
          <w:noProof/>
        </w:rPr>
        <w:t>23</w:t>
      </w:r>
      <w:r w:rsidR="00476FC4">
        <w:rPr>
          <w:noProof/>
        </w:rPr>
        <w:fldChar w:fldCharType="end"/>
      </w:r>
      <w:r>
        <w:t>: Mensagens pré e pós-login</w:t>
      </w:r>
    </w:p>
    <w:p w14:paraId="36133A8F" w14:textId="622D36A6" w:rsidR="00145834" w:rsidRPr="00B06D50" w:rsidRDefault="00145834" w:rsidP="00145834">
      <w:pPr>
        <w:pStyle w:val="Ttulo1"/>
        <w:rPr>
          <w:lang w:val="en-US"/>
        </w:rPr>
      </w:pPr>
      <w:bookmarkStart w:id="18" w:name="_Toc89563456"/>
      <w:r w:rsidRPr="00B06D50">
        <w:rPr>
          <w:lang w:val="en-US"/>
        </w:rPr>
        <w:lastRenderedPageBreak/>
        <w:t>USER STORY 8</w:t>
      </w:r>
      <w:bookmarkEnd w:id="18"/>
    </w:p>
    <w:p w14:paraId="0E9AEAB5" w14:textId="77777777" w:rsidR="00B06D50" w:rsidRDefault="00B06D50" w:rsidP="00B06D50">
      <w:pPr>
        <w:keepNext/>
        <w:jc w:val="center"/>
      </w:pPr>
      <w:r>
        <w:rPr>
          <w:noProof/>
        </w:rPr>
        <w:drawing>
          <wp:inline distT="0" distB="0" distL="0" distR="0" wp14:anchorId="4772C886" wp14:editId="1E3C46E8">
            <wp:extent cx="5543550" cy="861738"/>
            <wp:effectExtent l="152400" t="171450" r="171450" b="167005"/>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pic:nvPicPr>
                  <pic:blipFill>
                    <a:blip r:embed="rId36"/>
                    <a:stretch>
                      <a:fillRect/>
                    </a:stretch>
                  </pic:blipFill>
                  <pic:spPr>
                    <a:xfrm>
                      <a:off x="0" y="0"/>
                      <a:ext cx="5564735" cy="86503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B965E6F" w14:textId="18D38B5F" w:rsidR="00B06D50" w:rsidRPr="00B06D50" w:rsidRDefault="00B06D50" w:rsidP="00B06D50">
      <w:pPr>
        <w:pStyle w:val="Legenda"/>
      </w:pPr>
      <w:r>
        <w:t xml:space="preserve">Figura </w:t>
      </w:r>
      <w:r w:rsidR="00476FC4">
        <w:fldChar w:fldCharType="begin"/>
      </w:r>
      <w:r w:rsidR="00476FC4">
        <w:instrText xml:space="preserve"> SEQ Figura \* ARABIC </w:instrText>
      </w:r>
      <w:r w:rsidR="00476FC4">
        <w:fldChar w:fldCharType="separate"/>
      </w:r>
      <w:r w:rsidR="001D4F24">
        <w:rPr>
          <w:noProof/>
        </w:rPr>
        <w:t>24</w:t>
      </w:r>
      <w:r w:rsidR="00476FC4">
        <w:rPr>
          <w:noProof/>
        </w:rPr>
        <w:fldChar w:fldCharType="end"/>
      </w:r>
      <w:r>
        <w:t xml:space="preserve">: </w:t>
      </w:r>
      <w:proofErr w:type="spellStart"/>
      <w:r>
        <w:t>User</w:t>
      </w:r>
      <w:proofErr w:type="spellEnd"/>
      <w:r>
        <w:t xml:space="preserve"> </w:t>
      </w:r>
      <w:proofErr w:type="spellStart"/>
      <w:r>
        <w:t>story</w:t>
      </w:r>
      <w:proofErr w:type="spellEnd"/>
      <w:r>
        <w:t xml:space="preserve"> 8</w:t>
      </w:r>
    </w:p>
    <w:p w14:paraId="4AB51C02" w14:textId="77777777" w:rsidR="00145834" w:rsidRDefault="00145834" w:rsidP="00145834">
      <w:pPr>
        <w:pStyle w:val="Ttulo2"/>
      </w:pPr>
      <w:bookmarkStart w:id="19" w:name="_Toc89563457"/>
      <w:r>
        <w:t>LINUX</w:t>
      </w:r>
      <w:bookmarkEnd w:id="19"/>
    </w:p>
    <w:p w14:paraId="7D1BFF04" w14:textId="44B06169" w:rsidR="00145834" w:rsidRDefault="00855FF6" w:rsidP="00145834">
      <w:r>
        <w:tab/>
        <w:t xml:space="preserve">Para realização desta </w:t>
      </w:r>
      <w:proofErr w:type="spellStart"/>
      <w:r>
        <w:t>user</w:t>
      </w:r>
      <w:proofErr w:type="spellEnd"/>
      <w:r>
        <w:t xml:space="preserve"> </w:t>
      </w:r>
      <w:proofErr w:type="spellStart"/>
      <w:r>
        <w:t>story</w:t>
      </w:r>
      <w:proofErr w:type="spellEnd"/>
      <w:r>
        <w:t xml:space="preserve">, recorremos ao script criado na </w:t>
      </w:r>
      <w:proofErr w:type="spellStart"/>
      <w:r>
        <w:t>user</w:t>
      </w:r>
      <w:proofErr w:type="spellEnd"/>
      <w:r>
        <w:t xml:space="preserve"> </w:t>
      </w:r>
      <w:proofErr w:type="spellStart"/>
      <w:r>
        <w:t>story</w:t>
      </w:r>
      <w:proofErr w:type="spellEnd"/>
      <w:r>
        <w:t xml:space="preserve"> 3, adicionando regras através do comando </w:t>
      </w:r>
      <w:proofErr w:type="spellStart"/>
      <w:r>
        <w:t>iptables</w:t>
      </w:r>
      <w:proofErr w:type="spellEnd"/>
      <w:r>
        <w:t xml:space="preserve"> que permitissem respostas e pedidos ICMP por parte do servidor Linux aos computadores dos elementos do grupo.</w:t>
      </w:r>
      <w:r w:rsidR="005D21BE">
        <w:t xml:space="preserve"> De seguida, demos </w:t>
      </w:r>
      <w:proofErr w:type="spellStart"/>
      <w:r w:rsidR="005D21BE">
        <w:t>reboot</w:t>
      </w:r>
      <w:proofErr w:type="spellEnd"/>
      <w:r w:rsidR="005D21BE">
        <w:t xml:space="preserve"> </w:t>
      </w:r>
      <w:r w:rsidR="007A7692">
        <w:t>de modo que</w:t>
      </w:r>
      <w:r w:rsidR="005D21BE">
        <w:t xml:space="preserve"> o script fosse executado.</w:t>
      </w:r>
    </w:p>
    <w:p w14:paraId="320BED2D" w14:textId="77777777" w:rsidR="00EA29AC" w:rsidRDefault="00EA29AC" w:rsidP="00EA29AC">
      <w:pPr>
        <w:keepNext/>
        <w:jc w:val="center"/>
      </w:pPr>
      <w:r>
        <w:rPr>
          <w:noProof/>
        </w:rPr>
        <w:drawing>
          <wp:inline distT="0" distB="0" distL="0" distR="0" wp14:anchorId="74E944FF" wp14:editId="3D670999">
            <wp:extent cx="5943600" cy="2707005"/>
            <wp:effectExtent l="0" t="0" r="0" b="0"/>
            <wp:docPr id="8" name="Imagem 8" descr="Uma imagem com texto, captura de ecrã, monitor,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 captura de ecrã, monitor, ecrã&#10;&#10;Descrição gerada automaticamente"/>
                    <pic:cNvPicPr/>
                  </pic:nvPicPr>
                  <pic:blipFill>
                    <a:blip r:embed="rId37"/>
                    <a:stretch>
                      <a:fillRect/>
                    </a:stretch>
                  </pic:blipFill>
                  <pic:spPr>
                    <a:xfrm>
                      <a:off x="0" y="0"/>
                      <a:ext cx="5943600" cy="2707005"/>
                    </a:xfrm>
                    <a:prstGeom prst="rect">
                      <a:avLst/>
                    </a:prstGeom>
                  </pic:spPr>
                </pic:pic>
              </a:graphicData>
            </a:graphic>
          </wp:inline>
        </w:drawing>
      </w:r>
    </w:p>
    <w:p w14:paraId="2E02E399" w14:textId="6783B7D9" w:rsidR="001C4006" w:rsidRDefault="00EA29AC" w:rsidP="00462C96">
      <w:pPr>
        <w:pStyle w:val="Legenda"/>
      </w:pPr>
      <w:r>
        <w:t xml:space="preserve">Figura </w:t>
      </w:r>
      <w:r w:rsidR="00476FC4">
        <w:fldChar w:fldCharType="begin"/>
      </w:r>
      <w:r w:rsidR="00476FC4">
        <w:instrText xml:space="preserve"> SEQ Figura \* ARABIC </w:instrText>
      </w:r>
      <w:r w:rsidR="00476FC4">
        <w:fldChar w:fldCharType="separate"/>
      </w:r>
      <w:r w:rsidR="001D4F24">
        <w:rPr>
          <w:noProof/>
        </w:rPr>
        <w:t>25</w:t>
      </w:r>
      <w:r w:rsidR="00476FC4">
        <w:rPr>
          <w:noProof/>
        </w:rPr>
        <w:fldChar w:fldCharType="end"/>
      </w:r>
      <w:r>
        <w:t>: Comandos inseridos no topo de /scripts/iptables_commands.sh</w:t>
      </w:r>
    </w:p>
    <w:p w14:paraId="287E240C" w14:textId="5EF77E41" w:rsidR="002A3710" w:rsidRDefault="002A3710" w:rsidP="002A3710">
      <w:pPr>
        <w:ind w:firstLine="720"/>
      </w:pPr>
      <w:r>
        <w:t xml:space="preserve">Contudo o endereço de IP de cada máquina não é sempre o mesmo, pelo que temos noção que esta configuração não seria sempre válida. Tentámos criar um script que adicionaria a regra, utilizando o valor atual do endereço de </w:t>
      </w:r>
      <w:proofErr w:type="spellStart"/>
      <w:r>
        <w:t>ip</w:t>
      </w:r>
      <w:proofErr w:type="spellEnd"/>
      <w:r>
        <w:t xml:space="preserve"> de cada máquina para as opções “-s” e “-d”, mas sem sucesso.</w:t>
      </w:r>
    </w:p>
    <w:p w14:paraId="57B37F9E" w14:textId="1C33C1D8" w:rsidR="002A3710" w:rsidRDefault="002A3710" w:rsidP="002A3710">
      <w:pPr>
        <w:ind w:firstLine="720"/>
      </w:pPr>
    </w:p>
    <w:p w14:paraId="08A02F19" w14:textId="043B8B55" w:rsidR="002A3710" w:rsidRDefault="002A3710" w:rsidP="002A3710">
      <w:pPr>
        <w:ind w:firstLine="720"/>
      </w:pPr>
    </w:p>
    <w:p w14:paraId="7B5CE6A9" w14:textId="77777777" w:rsidR="002A3710" w:rsidRDefault="002A3710" w:rsidP="002A3710">
      <w:pPr>
        <w:ind w:firstLine="720"/>
      </w:pPr>
    </w:p>
    <w:p w14:paraId="27948406" w14:textId="2070F545" w:rsidR="001C4006" w:rsidRDefault="001C4006" w:rsidP="001C4006">
      <w:pPr>
        <w:pStyle w:val="Ttulo1"/>
      </w:pPr>
      <w:r>
        <w:lastRenderedPageBreak/>
        <w:t>WEbgrafia</w:t>
      </w:r>
    </w:p>
    <w:p w14:paraId="3AB23D4B" w14:textId="62E640E8" w:rsidR="001C4006" w:rsidRDefault="001C4006" w:rsidP="001C4006"/>
    <w:p w14:paraId="102A618E" w14:textId="6B791BBB" w:rsidR="001C4006" w:rsidRDefault="00476FC4" w:rsidP="001C4006">
      <w:pPr>
        <w:pStyle w:val="PargrafodaLista"/>
        <w:numPr>
          <w:ilvl w:val="0"/>
          <w:numId w:val="35"/>
        </w:numPr>
      </w:pPr>
      <w:hyperlink r:id="rId38" w:history="1">
        <w:r w:rsidR="001C4006" w:rsidRPr="00C46787">
          <w:rPr>
            <w:rStyle w:val="Hiperligao"/>
          </w:rPr>
          <w:t>https://ixnfo.com/en/iptables-quick-setup-script.html</w:t>
        </w:r>
      </w:hyperlink>
    </w:p>
    <w:p w14:paraId="78B43073" w14:textId="7F441FD0" w:rsidR="001C4006" w:rsidRDefault="00476FC4" w:rsidP="001C4006">
      <w:pPr>
        <w:pStyle w:val="PargrafodaLista"/>
        <w:numPr>
          <w:ilvl w:val="0"/>
          <w:numId w:val="35"/>
        </w:numPr>
      </w:pPr>
      <w:hyperlink r:id="rId39" w:history="1">
        <w:r w:rsidR="001C4006" w:rsidRPr="00C46787">
          <w:rPr>
            <w:rStyle w:val="Hiperligao"/>
          </w:rPr>
          <w:t>https://www.baeldung.com/linux/run-script-on-startup</w:t>
        </w:r>
      </w:hyperlink>
    </w:p>
    <w:p w14:paraId="3654FC3E" w14:textId="52A054DF" w:rsidR="001C4006" w:rsidRDefault="00476FC4" w:rsidP="001C4006">
      <w:pPr>
        <w:pStyle w:val="PargrafodaLista"/>
        <w:numPr>
          <w:ilvl w:val="0"/>
          <w:numId w:val="35"/>
        </w:numPr>
      </w:pPr>
      <w:hyperlink r:id="rId40" w:history="1">
        <w:r w:rsidR="001C4006" w:rsidRPr="00C46787">
          <w:rPr>
            <w:rStyle w:val="Hiperligao"/>
          </w:rPr>
          <w:t>https://linux.die.net/man/8/pam_succeed_if</w:t>
        </w:r>
      </w:hyperlink>
    </w:p>
    <w:p w14:paraId="572E52BA" w14:textId="4F3094A4" w:rsidR="001C4006" w:rsidRPr="00FF7AA6" w:rsidRDefault="00476FC4" w:rsidP="001C4006">
      <w:pPr>
        <w:pStyle w:val="PargrafodaLista"/>
        <w:numPr>
          <w:ilvl w:val="0"/>
          <w:numId w:val="35"/>
        </w:numPr>
        <w:rPr>
          <w:rStyle w:val="Hiperligao"/>
          <w:color w:val="auto"/>
          <w:u w:val="none"/>
        </w:rPr>
      </w:pPr>
      <w:hyperlink r:id="rId41" w:history="1">
        <w:r w:rsidR="001C4006" w:rsidRPr="00C46787">
          <w:rPr>
            <w:rStyle w:val="Hiperligao"/>
          </w:rPr>
          <w:t>https://www.howtoforge.com/tutorial/install-and-configure-isc-dhcp-server-in-debian-9/</w:t>
        </w:r>
      </w:hyperlink>
    </w:p>
    <w:p w14:paraId="15C3262E" w14:textId="7CE08528" w:rsidR="00FF7AA6" w:rsidRDefault="00476FC4" w:rsidP="001C4006">
      <w:pPr>
        <w:pStyle w:val="PargrafodaLista"/>
        <w:numPr>
          <w:ilvl w:val="0"/>
          <w:numId w:val="35"/>
        </w:numPr>
      </w:pPr>
      <w:hyperlink r:id="rId42" w:history="1">
        <w:r w:rsidR="00FF7AA6" w:rsidRPr="001A343C">
          <w:rPr>
            <w:rStyle w:val="Hiperligao"/>
          </w:rPr>
          <w:t>https://www.veritas.com/support/en_US/article.100027250</w:t>
        </w:r>
      </w:hyperlink>
    </w:p>
    <w:p w14:paraId="1F707EFD" w14:textId="77777777" w:rsidR="00FF7AA6" w:rsidRDefault="00FF7AA6" w:rsidP="00FF7AA6">
      <w:pPr>
        <w:pStyle w:val="PargrafodaLista"/>
      </w:pPr>
    </w:p>
    <w:p w14:paraId="5DFDAED6" w14:textId="77777777" w:rsidR="001C4006" w:rsidRPr="001C4006" w:rsidRDefault="001C4006" w:rsidP="001C4006">
      <w:pPr>
        <w:pStyle w:val="PargrafodaLista"/>
      </w:pPr>
    </w:p>
    <w:sectPr w:rsidR="001C4006" w:rsidRPr="001C4006" w:rsidSect="00386789">
      <w:footerReference w:type="default" r:id="rId43"/>
      <w:pgSz w:w="12240" w:h="15840" w:code="1"/>
      <w:pgMar w:top="1440" w:right="1440" w:bottom="1440" w:left="1440"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921875" w14:textId="77777777" w:rsidR="00476FC4" w:rsidRDefault="00476FC4">
      <w:r>
        <w:separator/>
      </w:r>
    </w:p>
  </w:endnote>
  <w:endnote w:type="continuationSeparator" w:id="0">
    <w:p w14:paraId="14B54F52" w14:textId="77777777" w:rsidR="00476FC4" w:rsidRDefault="00476FC4">
      <w:r>
        <w:continuationSeparator/>
      </w:r>
    </w:p>
  </w:endnote>
  <w:endnote w:type="continuationNotice" w:id="1">
    <w:p w14:paraId="374473ED" w14:textId="77777777" w:rsidR="00476FC4" w:rsidRDefault="00476FC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strangelo Edessa">
    <w:panose1 w:val="00000000000000000000"/>
    <w:charset w:val="01"/>
    <w:family w:val="roman"/>
    <w:pitch w:val="variable"/>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 serif">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3B263F" w:rsidRPr="001F5F0C" w14:paraId="35833A22" w14:textId="77777777" w:rsidTr="00386789">
      <w:tc>
        <w:tcPr>
          <w:tcW w:w="4500" w:type="pct"/>
          <w:tcBorders>
            <w:top w:val="single" w:sz="4" w:space="0" w:color="000000"/>
          </w:tcBorders>
        </w:tcPr>
        <w:p w14:paraId="114339BA" w14:textId="1D48F99B" w:rsidR="003B263F" w:rsidRPr="001F5F0C" w:rsidRDefault="003B263F" w:rsidP="00CC5FDF">
          <w:pPr>
            <w:pStyle w:val="Rodap"/>
            <w:jc w:val="right"/>
            <w:rPr>
              <w:sz w:val="20"/>
              <w:szCs w:val="20"/>
            </w:rPr>
          </w:pPr>
          <w:r w:rsidRPr="001F5F0C">
            <w:rPr>
              <w:sz w:val="20"/>
              <w:szCs w:val="20"/>
            </w:rPr>
            <w:t xml:space="preserve">Relatório </w:t>
          </w:r>
          <w:r w:rsidR="00CA01E1">
            <w:rPr>
              <w:sz w:val="20"/>
              <w:szCs w:val="20"/>
            </w:rPr>
            <w:t>Grupo</w:t>
          </w:r>
          <w:r w:rsidR="00CC5FDF">
            <w:rPr>
              <w:sz w:val="20"/>
              <w:szCs w:val="20"/>
            </w:rPr>
            <w:t xml:space="preserve"> 4</w:t>
          </w:r>
          <w:r w:rsidR="00BE2CEC">
            <w:rPr>
              <w:sz w:val="20"/>
              <w:szCs w:val="20"/>
            </w:rPr>
            <w:t>3</w:t>
          </w:r>
          <w:r w:rsidR="00CC5FDF">
            <w:rPr>
              <w:sz w:val="20"/>
              <w:szCs w:val="20"/>
            </w:rPr>
            <w:t xml:space="preserve"> </w:t>
          </w:r>
          <w:r w:rsidR="00CA01E1">
            <w:rPr>
              <w:sz w:val="20"/>
              <w:szCs w:val="20"/>
            </w:rPr>
            <w:t xml:space="preserve">Turma </w:t>
          </w:r>
          <w:r w:rsidR="00C15C03">
            <w:rPr>
              <w:sz w:val="20"/>
              <w:szCs w:val="20"/>
            </w:rPr>
            <w:t>3</w:t>
          </w:r>
          <w:r w:rsidR="00971A6E">
            <w:rPr>
              <w:sz w:val="20"/>
              <w:szCs w:val="20"/>
            </w:rPr>
            <w:t>DH</w:t>
          </w:r>
          <w:r w:rsidRPr="001F5F0C">
            <w:rPr>
              <w:sz w:val="20"/>
              <w:szCs w:val="20"/>
            </w:rPr>
            <w:t xml:space="preserve"> | </w:t>
          </w:r>
        </w:p>
      </w:tc>
      <w:tc>
        <w:tcPr>
          <w:tcW w:w="500" w:type="pct"/>
          <w:tcBorders>
            <w:top w:val="single" w:sz="4" w:space="0" w:color="C0504D"/>
          </w:tcBorders>
          <w:shd w:val="clear" w:color="auto" w:fill="C2794C"/>
        </w:tcPr>
        <w:p w14:paraId="5B0A4EF0" w14:textId="77777777" w:rsidR="003B263F" w:rsidRPr="001F5F0C" w:rsidRDefault="003B263F" w:rsidP="003B263F">
          <w:pPr>
            <w:pStyle w:val="Cabealho"/>
            <w:jc w:val="center"/>
            <w:rPr>
              <w:rFonts w:ascii="Calibri" w:hAnsi="Calibri"/>
              <w:b/>
              <w:color w:val="FFFFFF"/>
              <w:sz w:val="20"/>
              <w:szCs w:val="20"/>
            </w:rPr>
          </w:pPr>
          <w:r w:rsidRPr="001F5F0C">
            <w:rPr>
              <w:rFonts w:ascii="Calibri" w:hAnsi="Calibri"/>
              <w:b/>
              <w:sz w:val="20"/>
              <w:szCs w:val="20"/>
            </w:rPr>
            <w:fldChar w:fldCharType="begin"/>
          </w:r>
          <w:r w:rsidRPr="001F5F0C">
            <w:rPr>
              <w:rFonts w:ascii="Calibri" w:hAnsi="Calibri"/>
              <w:b/>
              <w:sz w:val="20"/>
              <w:szCs w:val="20"/>
            </w:rPr>
            <w:instrText>PAGE   \* MERGEFORMAT</w:instrText>
          </w:r>
          <w:r w:rsidRPr="001F5F0C">
            <w:rPr>
              <w:rFonts w:ascii="Calibri" w:hAnsi="Calibri"/>
              <w:b/>
              <w:sz w:val="20"/>
              <w:szCs w:val="20"/>
            </w:rPr>
            <w:fldChar w:fldCharType="separate"/>
          </w:r>
          <w:r w:rsidR="0024535E" w:rsidRPr="0024535E">
            <w:rPr>
              <w:rFonts w:ascii="Calibri" w:hAnsi="Calibri"/>
              <w:b/>
              <w:noProof/>
              <w:color w:val="FFFFFF"/>
              <w:sz w:val="20"/>
              <w:szCs w:val="20"/>
            </w:rPr>
            <w:t>7</w:t>
          </w:r>
          <w:r w:rsidRPr="001F5F0C">
            <w:rPr>
              <w:rFonts w:ascii="Calibri" w:hAnsi="Calibri"/>
              <w:b/>
              <w:color w:val="FFFFFF"/>
              <w:sz w:val="20"/>
              <w:szCs w:val="20"/>
            </w:rPr>
            <w:fldChar w:fldCharType="end"/>
          </w:r>
        </w:p>
      </w:tc>
    </w:tr>
  </w:tbl>
  <w:p w14:paraId="065A083E" w14:textId="77777777" w:rsidR="003B263F" w:rsidRPr="001F5F0C" w:rsidRDefault="003B263F">
    <w:pPr>
      <w:pStyle w:val="Rodap"/>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90E84A" w14:textId="77777777" w:rsidR="00476FC4" w:rsidRDefault="00476FC4">
      <w:r>
        <w:separator/>
      </w:r>
    </w:p>
  </w:footnote>
  <w:footnote w:type="continuationSeparator" w:id="0">
    <w:p w14:paraId="31E0CE60" w14:textId="77777777" w:rsidR="00476FC4" w:rsidRDefault="00476FC4">
      <w:r>
        <w:continuationSeparator/>
      </w:r>
    </w:p>
  </w:footnote>
  <w:footnote w:type="continuationNotice" w:id="1">
    <w:p w14:paraId="52112DB6" w14:textId="77777777" w:rsidR="00476FC4" w:rsidRDefault="00476FC4">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0DBC59FA"/>
    <w:lvl w:ilvl="0">
      <w:start w:val="1"/>
      <w:numFmt w:val="decimal"/>
      <w:lvlText w:val="%1."/>
      <w:lvlJc w:val="left"/>
      <w:pPr>
        <w:tabs>
          <w:tab w:val="num" w:pos="360"/>
        </w:tabs>
        <w:ind w:left="360" w:hanging="360"/>
      </w:pPr>
    </w:lvl>
  </w:abstractNum>
  <w:abstractNum w:abstractNumId="1" w15:restartNumberingAfterBreak="0">
    <w:nsid w:val="02367184"/>
    <w:multiLevelType w:val="multilevel"/>
    <w:tmpl w:val="67243530"/>
    <w:lvl w:ilvl="0">
      <w:start w:val="1"/>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2" w15:restartNumberingAfterBreak="0">
    <w:nsid w:val="04B129EB"/>
    <w:multiLevelType w:val="hybridMultilevel"/>
    <w:tmpl w:val="9D1EFDC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5320D73"/>
    <w:multiLevelType w:val="hybridMultilevel"/>
    <w:tmpl w:val="7292D8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91B7ED9"/>
    <w:multiLevelType w:val="hybridMultilevel"/>
    <w:tmpl w:val="4F5E2C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BF27EB5"/>
    <w:multiLevelType w:val="hybridMultilevel"/>
    <w:tmpl w:val="825C89FA"/>
    <w:lvl w:ilvl="0" w:tplc="08160001">
      <w:start w:val="1"/>
      <w:numFmt w:val="bullet"/>
      <w:lvlText w:val=""/>
      <w:lvlJc w:val="left"/>
      <w:pPr>
        <w:ind w:left="1080" w:hanging="360"/>
      </w:pPr>
      <w:rPr>
        <w:rFonts w:ascii="Symbol" w:hAnsi="Symbol" w:cs="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6" w15:restartNumberingAfterBreak="0">
    <w:nsid w:val="0EE056A9"/>
    <w:multiLevelType w:val="hybridMultilevel"/>
    <w:tmpl w:val="93FCC0C0"/>
    <w:lvl w:ilvl="0" w:tplc="04090001">
      <w:start w:val="1"/>
      <w:numFmt w:val="bullet"/>
      <w:lvlText w:val=""/>
      <w:lvlJc w:val="left"/>
      <w:pPr>
        <w:ind w:left="-480" w:hanging="360"/>
      </w:pPr>
      <w:rPr>
        <w:rFonts w:ascii="Symbol" w:hAnsi="Symbol" w:hint="default"/>
      </w:rPr>
    </w:lvl>
    <w:lvl w:ilvl="1" w:tplc="04090003" w:tentative="1">
      <w:start w:val="1"/>
      <w:numFmt w:val="bullet"/>
      <w:lvlText w:val="o"/>
      <w:lvlJc w:val="left"/>
      <w:pPr>
        <w:ind w:left="240" w:hanging="360"/>
      </w:pPr>
      <w:rPr>
        <w:rFonts w:ascii="Courier New" w:hAnsi="Courier New" w:cs="Courier New" w:hint="default"/>
      </w:rPr>
    </w:lvl>
    <w:lvl w:ilvl="2" w:tplc="04090005" w:tentative="1">
      <w:start w:val="1"/>
      <w:numFmt w:val="bullet"/>
      <w:lvlText w:val=""/>
      <w:lvlJc w:val="left"/>
      <w:pPr>
        <w:ind w:left="960" w:hanging="360"/>
      </w:pPr>
      <w:rPr>
        <w:rFonts w:ascii="Wingdings" w:hAnsi="Wingdings" w:hint="default"/>
      </w:rPr>
    </w:lvl>
    <w:lvl w:ilvl="3" w:tplc="04090001" w:tentative="1">
      <w:start w:val="1"/>
      <w:numFmt w:val="bullet"/>
      <w:lvlText w:val=""/>
      <w:lvlJc w:val="left"/>
      <w:pPr>
        <w:ind w:left="1680" w:hanging="360"/>
      </w:pPr>
      <w:rPr>
        <w:rFonts w:ascii="Symbol" w:hAnsi="Symbol" w:hint="default"/>
      </w:rPr>
    </w:lvl>
    <w:lvl w:ilvl="4" w:tplc="04090003" w:tentative="1">
      <w:start w:val="1"/>
      <w:numFmt w:val="bullet"/>
      <w:lvlText w:val="o"/>
      <w:lvlJc w:val="left"/>
      <w:pPr>
        <w:ind w:left="2400" w:hanging="360"/>
      </w:pPr>
      <w:rPr>
        <w:rFonts w:ascii="Courier New" w:hAnsi="Courier New" w:cs="Courier New" w:hint="default"/>
      </w:rPr>
    </w:lvl>
    <w:lvl w:ilvl="5" w:tplc="04090005" w:tentative="1">
      <w:start w:val="1"/>
      <w:numFmt w:val="bullet"/>
      <w:lvlText w:val=""/>
      <w:lvlJc w:val="left"/>
      <w:pPr>
        <w:ind w:left="3120" w:hanging="360"/>
      </w:pPr>
      <w:rPr>
        <w:rFonts w:ascii="Wingdings" w:hAnsi="Wingdings" w:hint="default"/>
      </w:rPr>
    </w:lvl>
    <w:lvl w:ilvl="6" w:tplc="04090001" w:tentative="1">
      <w:start w:val="1"/>
      <w:numFmt w:val="bullet"/>
      <w:lvlText w:val=""/>
      <w:lvlJc w:val="left"/>
      <w:pPr>
        <w:ind w:left="3840" w:hanging="360"/>
      </w:pPr>
      <w:rPr>
        <w:rFonts w:ascii="Symbol" w:hAnsi="Symbol" w:hint="default"/>
      </w:rPr>
    </w:lvl>
    <w:lvl w:ilvl="7" w:tplc="04090003" w:tentative="1">
      <w:start w:val="1"/>
      <w:numFmt w:val="bullet"/>
      <w:lvlText w:val="o"/>
      <w:lvlJc w:val="left"/>
      <w:pPr>
        <w:ind w:left="4560" w:hanging="360"/>
      </w:pPr>
      <w:rPr>
        <w:rFonts w:ascii="Courier New" w:hAnsi="Courier New" w:cs="Courier New" w:hint="default"/>
      </w:rPr>
    </w:lvl>
    <w:lvl w:ilvl="8" w:tplc="04090005" w:tentative="1">
      <w:start w:val="1"/>
      <w:numFmt w:val="bullet"/>
      <w:lvlText w:val=""/>
      <w:lvlJc w:val="left"/>
      <w:pPr>
        <w:ind w:left="5280" w:hanging="360"/>
      </w:pPr>
      <w:rPr>
        <w:rFonts w:ascii="Wingdings" w:hAnsi="Wingdings" w:hint="default"/>
      </w:rPr>
    </w:lvl>
  </w:abstractNum>
  <w:abstractNum w:abstractNumId="7" w15:restartNumberingAfterBreak="0">
    <w:nsid w:val="135B2CC1"/>
    <w:multiLevelType w:val="hybridMultilevel"/>
    <w:tmpl w:val="5790C644"/>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8" w15:restartNumberingAfterBreak="0">
    <w:nsid w:val="1DF623F4"/>
    <w:multiLevelType w:val="hybridMultilevel"/>
    <w:tmpl w:val="FB720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4B02B4"/>
    <w:multiLevelType w:val="hybridMultilevel"/>
    <w:tmpl w:val="D85265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39A0739"/>
    <w:multiLevelType w:val="hybridMultilevel"/>
    <w:tmpl w:val="848092E0"/>
    <w:lvl w:ilvl="0" w:tplc="08160001">
      <w:start w:val="1"/>
      <w:numFmt w:val="bullet"/>
      <w:lvlText w:val=""/>
      <w:lvlJc w:val="left"/>
      <w:pPr>
        <w:ind w:left="1080" w:hanging="360"/>
      </w:pPr>
      <w:rPr>
        <w:rFonts w:ascii="Symbol" w:hAnsi="Symbol" w:cs="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1" w15:restartNumberingAfterBreak="0">
    <w:nsid w:val="262B6DD2"/>
    <w:multiLevelType w:val="hybridMultilevel"/>
    <w:tmpl w:val="BC9AD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503F09"/>
    <w:multiLevelType w:val="hybridMultilevel"/>
    <w:tmpl w:val="05341264"/>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3" w15:restartNumberingAfterBreak="0">
    <w:nsid w:val="30F552F9"/>
    <w:multiLevelType w:val="hybridMultilevel"/>
    <w:tmpl w:val="AE4C47A8"/>
    <w:lvl w:ilvl="0" w:tplc="08160001">
      <w:start w:val="1"/>
      <w:numFmt w:val="bullet"/>
      <w:lvlText w:val=""/>
      <w:lvlJc w:val="left"/>
      <w:pPr>
        <w:ind w:left="1080" w:hanging="360"/>
      </w:pPr>
      <w:rPr>
        <w:rFonts w:ascii="Symbol" w:hAnsi="Symbol" w:cs="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4" w15:restartNumberingAfterBreak="0">
    <w:nsid w:val="34026081"/>
    <w:multiLevelType w:val="hybridMultilevel"/>
    <w:tmpl w:val="09545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0E45D4"/>
    <w:multiLevelType w:val="hybridMultilevel"/>
    <w:tmpl w:val="5334627C"/>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6" w15:restartNumberingAfterBreak="0">
    <w:nsid w:val="391641E2"/>
    <w:multiLevelType w:val="hybridMultilevel"/>
    <w:tmpl w:val="76343DA4"/>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7" w15:restartNumberingAfterBreak="0">
    <w:nsid w:val="3A366B6D"/>
    <w:multiLevelType w:val="hybridMultilevel"/>
    <w:tmpl w:val="FABC7F9A"/>
    <w:lvl w:ilvl="0" w:tplc="04090001">
      <w:start w:val="1"/>
      <w:numFmt w:val="bullet"/>
      <w:lvlText w:val=""/>
      <w:lvlJc w:val="left"/>
      <w:pPr>
        <w:ind w:left="-120" w:hanging="360"/>
      </w:pPr>
      <w:rPr>
        <w:rFonts w:ascii="Symbol" w:hAnsi="Symbol" w:hint="default"/>
      </w:rPr>
    </w:lvl>
    <w:lvl w:ilvl="1" w:tplc="04090003" w:tentative="1">
      <w:start w:val="1"/>
      <w:numFmt w:val="bullet"/>
      <w:lvlText w:val="o"/>
      <w:lvlJc w:val="left"/>
      <w:pPr>
        <w:ind w:left="600" w:hanging="360"/>
      </w:pPr>
      <w:rPr>
        <w:rFonts w:ascii="Courier New" w:hAnsi="Courier New" w:cs="Courier New" w:hint="default"/>
      </w:rPr>
    </w:lvl>
    <w:lvl w:ilvl="2" w:tplc="04090005" w:tentative="1">
      <w:start w:val="1"/>
      <w:numFmt w:val="bullet"/>
      <w:lvlText w:val=""/>
      <w:lvlJc w:val="left"/>
      <w:pPr>
        <w:ind w:left="1320" w:hanging="360"/>
      </w:pPr>
      <w:rPr>
        <w:rFonts w:ascii="Wingdings" w:hAnsi="Wingdings" w:hint="default"/>
      </w:rPr>
    </w:lvl>
    <w:lvl w:ilvl="3" w:tplc="04090001" w:tentative="1">
      <w:start w:val="1"/>
      <w:numFmt w:val="bullet"/>
      <w:lvlText w:val=""/>
      <w:lvlJc w:val="left"/>
      <w:pPr>
        <w:ind w:left="2040" w:hanging="360"/>
      </w:pPr>
      <w:rPr>
        <w:rFonts w:ascii="Symbol" w:hAnsi="Symbol" w:hint="default"/>
      </w:rPr>
    </w:lvl>
    <w:lvl w:ilvl="4" w:tplc="04090003" w:tentative="1">
      <w:start w:val="1"/>
      <w:numFmt w:val="bullet"/>
      <w:lvlText w:val="o"/>
      <w:lvlJc w:val="left"/>
      <w:pPr>
        <w:ind w:left="2760" w:hanging="360"/>
      </w:pPr>
      <w:rPr>
        <w:rFonts w:ascii="Courier New" w:hAnsi="Courier New" w:cs="Courier New" w:hint="default"/>
      </w:rPr>
    </w:lvl>
    <w:lvl w:ilvl="5" w:tplc="04090005" w:tentative="1">
      <w:start w:val="1"/>
      <w:numFmt w:val="bullet"/>
      <w:lvlText w:val=""/>
      <w:lvlJc w:val="left"/>
      <w:pPr>
        <w:ind w:left="3480" w:hanging="360"/>
      </w:pPr>
      <w:rPr>
        <w:rFonts w:ascii="Wingdings" w:hAnsi="Wingdings" w:hint="default"/>
      </w:rPr>
    </w:lvl>
    <w:lvl w:ilvl="6" w:tplc="04090001" w:tentative="1">
      <w:start w:val="1"/>
      <w:numFmt w:val="bullet"/>
      <w:lvlText w:val=""/>
      <w:lvlJc w:val="left"/>
      <w:pPr>
        <w:ind w:left="4200" w:hanging="360"/>
      </w:pPr>
      <w:rPr>
        <w:rFonts w:ascii="Symbol" w:hAnsi="Symbol" w:hint="default"/>
      </w:rPr>
    </w:lvl>
    <w:lvl w:ilvl="7" w:tplc="04090003" w:tentative="1">
      <w:start w:val="1"/>
      <w:numFmt w:val="bullet"/>
      <w:lvlText w:val="o"/>
      <w:lvlJc w:val="left"/>
      <w:pPr>
        <w:ind w:left="4920" w:hanging="360"/>
      </w:pPr>
      <w:rPr>
        <w:rFonts w:ascii="Courier New" w:hAnsi="Courier New" w:cs="Courier New" w:hint="default"/>
      </w:rPr>
    </w:lvl>
    <w:lvl w:ilvl="8" w:tplc="04090005" w:tentative="1">
      <w:start w:val="1"/>
      <w:numFmt w:val="bullet"/>
      <w:lvlText w:val=""/>
      <w:lvlJc w:val="left"/>
      <w:pPr>
        <w:ind w:left="5640" w:hanging="360"/>
      </w:pPr>
      <w:rPr>
        <w:rFonts w:ascii="Wingdings" w:hAnsi="Wingdings" w:hint="default"/>
      </w:rPr>
    </w:lvl>
  </w:abstractNum>
  <w:abstractNum w:abstractNumId="18" w15:restartNumberingAfterBreak="0">
    <w:nsid w:val="3F29463D"/>
    <w:multiLevelType w:val="hybridMultilevel"/>
    <w:tmpl w:val="CF0A6EBC"/>
    <w:lvl w:ilvl="0" w:tplc="08160001">
      <w:start w:val="1"/>
      <w:numFmt w:val="bullet"/>
      <w:lvlText w:val=""/>
      <w:lvlJc w:val="left"/>
      <w:pPr>
        <w:ind w:left="1080" w:hanging="360"/>
      </w:pPr>
      <w:rPr>
        <w:rFonts w:ascii="Symbol" w:hAnsi="Symbol" w:cs="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9" w15:restartNumberingAfterBreak="0">
    <w:nsid w:val="4040269B"/>
    <w:multiLevelType w:val="hybridMultilevel"/>
    <w:tmpl w:val="6B18E4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0925D1C"/>
    <w:multiLevelType w:val="hybridMultilevel"/>
    <w:tmpl w:val="89C4B472"/>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1" w15:restartNumberingAfterBreak="0">
    <w:nsid w:val="41DB38A3"/>
    <w:multiLevelType w:val="hybridMultilevel"/>
    <w:tmpl w:val="F5F8D66A"/>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2" w15:restartNumberingAfterBreak="0">
    <w:nsid w:val="43F01201"/>
    <w:multiLevelType w:val="hybridMultilevel"/>
    <w:tmpl w:val="1F22B0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7111BEA"/>
    <w:multiLevelType w:val="hybridMultilevel"/>
    <w:tmpl w:val="30CA0606"/>
    <w:lvl w:ilvl="0" w:tplc="0840C600">
      <w:start w:val="1"/>
      <w:numFmt w:val="bullet"/>
      <w:lvlText w:val="-"/>
      <w:lvlJc w:val="left"/>
      <w:pPr>
        <w:ind w:left="1440" w:hanging="360"/>
      </w:pPr>
      <w:rPr>
        <w:rFonts w:ascii="Estrangelo Edessa" w:hAnsi="Estrangelo Edessa"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4" w15:restartNumberingAfterBreak="0">
    <w:nsid w:val="47541B22"/>
    <w:multiLevelType w:val="multilevel"/>
    <w:tmpl w:val="BA2E0D68"/>
    <w:lvl w:ilvl="0">
      <w:start w:val="1"/>
      <w:numFmt w:val="decimal"/>
      <w:lvlText w:val="%1."/>
      <w:lvlJc w:val="left"/>
      <w:pPr>
        <w:ind w:left="720" w:hanging="360"/>
      </w:pPr>
      <w:rPr>
        <w:rFonts w:hint="default"/>
      </w:rPr>
    </w:lvl>
    <w:lvl w:ilvl="1">
      <w:start w:val="1"/>
      <w:numFmt w:val="decimal"/>
      <w:isLgl/>
      <w:lvlText w:val="%1.%2"/>
      <w:lvlJc w:val="left"/>
      <w:pPr>
        <w:ind w:left="1495"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25" w15:restartNumberingAfterBreak="0">
    <w:nsid w:val="4BB107D9"/>
    <w:multiLevelType w:val="hybridMultilevel"/>
    <w:tmpl w:val="7CC28A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FA36DFE"/>
    <w:multiLevelType w:val="hybridMultilevel"/>
    <w:tmpl w:val="0608D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2051D5"/>
    <w:multiLevelType w:val="hybridMultilevel"/>
    <w:tmpl w:val="5E8A59FE"/>
    <w:lvl w:ilvl="0" w:tplc="08160001">
      <w:start w:val="1"/>
      <w:numFmt w:val="bullet"/>
      <w:lvlText w:val=""/>
      <w:lvlJc w:val="left"/>
      <w:pPr>
        <w:ind w:left="1080" w:hanging="360"/>
      </w:pPr>
      <w:rPr>
        <w:rFonts w:ascii="Symbol" w:hAnsi="Symbol" w:cs="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8" w15:restartNumberingAfterBreak="0">
    <w:nsid w:val="56820DB3"/>
    <w:multiLevelType w:val="hybridMultilevel"/>
    <w:tmpl w:val="45F64BB2"/>
    <w:lvl w:ilvl="0" w:tplc="395493AA">
      <w:start w:val="1"/>
      <w:numFmt w:val="decimal"/>
      <w:pStyle w:val="Numberedlist"/>
      <w:lvlText w:val="%1."/>
      <w:lvlJc w:val="left"/>
      <w:pPr>
        <w:tabs>
          <w:tab w:val="num" w:pos="900"/>
        </w:tabs>
        <w:ind w:left="90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9" w15:restartNumberingAfterBreak="0">
    <w:nsid w:val="6787791A"/>
    <w:multiLevelType w:val="multilevel"/>
    <w:tmpl w:val="4E72DF3E"/>
    <w:lvl w:ilvl="0">
      <w:start w:val="1"/>
      <w:numFmt w:val="lowerLetter"/>
      <w:lvlText w:val="%1)"/>
      <w:lvlJc w:val="left"/>
      <w:pPr>
        <w:ind w:left="1080" w:firstLine="720"/>
      </w:pPr>
      <w:rPr>
        <w:rFonts w:ascii="Cambria" w:eastAsia="Cambria" w:hAnsi="Cambria" w:cs="Cambria"/>
      </w:r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30" w15:restartNumberingAfterBreak="0">
    <w:nsid w:val="69110CB2"/>
    <w:multiLevelType w:val="hybridMultilevel"/>
    <w:tmpl w:val="50428718"/>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31" w15:restartNumberingAfterBreak="0">
    <w:nsid w:val="70DB620D"/>
    <w:multiLevelType w:val="hybridMultilevel"/>
    <w:tmpl w:val="8ACAD7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55C2526"/>
    <w:multiLevelType w:val="hybridMultilevel"/>
    <w:tmpl w:val="D17E89E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7D771E89"/>
    <w:multiLevelType w:val="hybridMultilevel"/>
    <w:tmpl w:val="417EF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9"/>
  </w:num>
  <w:num w:numId="4">
    <w:abstractNumId w:val="1"/>
  </w:num>
  <w:num w:numId="5">
    <w:abstractNumId w:val="23"/>
  </w:num>
  <w:num w:numId="6">
    <w:abstractNumId w:val="24"/>
  </w:num>
  <w:num w:numId="7">
    <w:abstractNumId w:val="18"/>
  </w:num>
  <w:num w:numId="8">
    <w:abstractNumId w:val="13"/>
  </w:num>
  <w:num w:numId="9">
    <w:abstractNumId w:val="5"/>
  </w:num>
  <w:num w:numId="10">
    <w:abstractNumId w:val="10"/>
  </w:num>
  <w:num w:numId="11">
    <w:abstractNumId w:val="27"/>
  </w:num>
  <w:num w:numId="12">
    <w:abstractNumId w:val="30"/>
  </w:num>
  <w:num w:numId="13">
    <w:abstractNumId w:val="16"/>
  </w:num>
  <w:num w:numId="14">
    <w:abstractNumId w:val="7"/>
  </w:num>
  <w:num w:numId="15">
    <w:abstractNumId w:val="15"/>
  </w:num>
  <w:num w:numId="16">
    <w:abstractNumId w:val="12"/>
  </w:num>
  <w:num w:numId="17">
    <w:abstractNumId w:val="21"/>
  </w:num>
  <w:num w:numId="18">
    <w:abstractNumId w:val="14"/>
  </w:num>
  <w:num w:numId="19">
    <w:abstractNumId w:val="31"/>
  </w:num>
  <w:num w:numId="20">
    <w:abstractNumId w:val="4"/>
  </w:num>
  <w:num w:numId="21">
    <w:abstractNumId w:val="19"/>
  </w:num>
  <w:num w:numId="22">
    <w:abstractNumId w:val="3"/>
  </w:num>
  <w:num w:numId="23">
    <w:abstractNumId w:val="25"/>
  </w:num>
  <w:num w:numId="24">
    <w:abstractNumId w:val="22"/>
  </w:num>
  <w:num w:numId="25">
    <w:abstractNumId w:val="9"/>
  </w:num>
  <w:num w:numId="26">
    <w:abstractNumId w:val="17"/>
  </w:num>
  <w:num w:numId="27">
    <w:abstractNumId w:val="11"/>
  </w:num>
  <w:num w:numId="28">
    <w:abstractNumId w:val="33"/>
  </w:num>
  <w:num w:numId="29">
    <w:abstractNumId w:val="8"/>
  </w:num>
  <w:num w:numId="30">
    <w:abstractNumId w:val="6"/>
  </w:num>
  <w:num w:numId="31">
    <w:abstractNumId w:val="26"/>
  </w:num>
  <w:num w:numId="32">
    <w:abstractNumId w:val="20"/>
  </w:num>
  <w:num w:numId="33">
    <w:abstractNumId w:val="0"/>
  </w:num>
  <w:num w:numId="34">
    <w:abstractNumId w:val="2"/>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1403"/>
    <w:rsid w:val="00003390"/>
    <w:rsid w:val="000069A2"/>
    <w:rsid w:val="00006CCD"/>
    <w:rsid w:val="000079AB"/>
    <w:rsid w:val="000112B7"/>
    <w:rsid w:val="000114C4"/>
    <w:rsid w:val="00011D84"/>
    <w:rsid w:val="000128A1"/>
    <w:rsid w:val="000128D1"/>
    <w:rsid w:val="00015A91"/>
    <w:rsid w:val="00017F32"/>
    <w:rsid w:val="0002034B"/>
    <w:rsid w:val="000218AC"/>
    <w:rsid w:val="0002480E"/>
    <w:rsid w:val="00025DA2"/>
    <w:rsid w:val="00027563"/>
    <w:rsid w:val="00031022"/>
    <w:rsid w:val="0003178A"/>
    <w:rsid w:val="00032BD5"/>
    <w:rsid w:val="0003436A"/>
    <w:rsid w:val="00036650"/>
    <w:rsid w:val="00036768"/>
    <w:rsid w:val="00037A16"/>
    <w:rsid w:val="0004049C"/>
    <w:rsid w:val="00040999"/>
    <w:rsid w:val="00040DC9"/>
    <w:rsid w:val="00041F18"/>
    <w:rsid w:val="00042F81"/>
    <w:rsid w:val="00044B94"/>
    <w:rsid w:val="0005178F"/>
    <w:rsid w:val="00053AAF"/>
    <w:rsid w:val="00054088"/>
    <w:rsid w:val="000543EC"/>
    <w:rsid w:val="0005512A"/>
    <w:rsid w:val="0005632D"/>
    <w:rsid w:val="00061597"/>
    <w:rsid w:val="00061D86"/>
    <w:rsid w:val="00063C90"/>
    <w:rsid w:val="000658ED"/>
    <w:rsid w:val="00067F23"/>
    <w:rsid w:val="00070363"/>
    <w:rsid w:val="00071A23"/>
    <w:rsid w:val="00071F43"/>
    <w:rsid w:val="00072F5F"/>
    <w:rsid w:val="000759AE"/>
    <w:rsid w:val="000762AE"/>
    <w:rsid w:val="00081E3E"/>
    <w:rsid w:val="00084642"/>
    <w:rsid w:val="00086EDB"/>
    <w:rsid w:val="00093695"/>
    <w:rsid w:val="00093F46"/>
    <w:rsid w:val="000A00B5"/>
    <w:rsid w:val="000A12A1"/>
    <w:rsid w:val="000A1E1E"/>
    <w:rsid w:val="000A2FA8"/>
    <w:rsid w:val="000A3438"/>
    <w:rsid w:val="000A3B9C"/>
    <w:rsid w:val="000A4941"/>
    <w:rsid w:val="000A6338"/>
    <w:rsid w:val="000A694D"/>
    <w:rsid w:val="000A6D64"/>
    <w:rsid w:val="000B1070"/>
    <w:rsid w:val="000B1AEF"/>
    <w:rsid w:val="000B3D29"/>
    <w:rsid w:val="000B680D"/>
    <w:rsid w:val="000C208C"/>
    <w:rsid w:val="000C454C"/>
    <w:rsid w:val="000D0897"/>
    <w:rsid w:val="000D1710"/>
    <w:rsid w:val="000D48C1"/>
    <w:rsid w:val="000D5366"/>
    <w:rsid w:val="000D633D"/>
    <w:rsid w:val="000E0728"/>
    <w:rsid w:val="000E1CD2"/>
    <w:rsid w:val="000E3026"/>
    <w:rsid w:val="000E55CE"/>
    <w:rsid w:val="000E7C08"/>
    <w:rsid w:val="00100560"/>
    <w:rsid w:val="00103C34"/>
    <w:rsid w:val="00107456"/>
    <w:rsid w:val="00112108"/>
    <w:rsid w:val="001128E5"/>
    <w:rsid w:val="0011314E"/>
    <w:rsid w:val="00115A74"/>
    <w:rsid w:val="00117E82"/>
    <w:rsid w:val="001207C5"/>
    <w:rsid w:val="00122C64"/>
    <w:rsid w:val="001254BE"/>
    <w:rsid w:val="00127E14"/>
    <w:rsid w:val="00131076"/>
    <w:rsid w:val="00133066"/>
    <w:rsid w:val="00135301"/>
    <w:rsid w:val="00135E43"/>
    <w:rsid w:val="00135E87"/>
    <w:rsid w:val="0013660E"/>
    <w:rsid w:val="00136BC0"/>
    <w:rsid w:val="00137063"/>
    <w:rsid w:val="00142EB6"/>
    <w:rsid w:val="001434F8"/>
    <w:rsid w:val="00145834"/>
    <w:rsid w:val="00145875"/>
    <w:rsid w:val="001461EF"/>
    <w:rsid w:val="001466C3"/>
    <w:rsid w:val="001506C0"/>
    <w:rsid w:val="00151D98"/>
    <w:rsid w:val="00153109"/>
    <w:rsid w:val="00154B86"/>
    <w:rsid w:val="00154D85"/>
    <w:rsid w:val="00162C5B"/>
    <w:rsid w:val="00164713"/>
    <w:rsid w:val="00164B3F"/>
    <w:rsid w:val="001707D0"/>
    <w:rsid w:val="001709BB"/>
    <w:rsid w:val="00170CD8"/>
    <w:rsid w:val="001711F9"/>
    <w:rsid w:val="00172CB4"/>
    <w:rsid w:val="00173D42"/>
    <w:rsid w:val="001741B6"/>
    <w:rsid w:val="00174F95"/>
    <w:rsid w:val="00175886"/>
    <w:rsid w:val="0017602A"/>
    <w:rsid w:val="00177451"/>
    <w:rsid w:val="00184E31"/>
    <w:rsid w:val="001876F9"/>
    <w:rsid w:val="00188689"/>
    <w:rsid w:val="00192580"/>
    <w:rsid w:val="001935FD"/>
    <w:rsid w:val="001940D5"/>
    <w:rsid w:val="001A1CAD"/>
    <w:rsid w:val="001A3F01"/>
    <w:rsid w:val="001A4084"/>
    <w:rsid w:val="001B0AF0"/>
    <w:rsid w:val="001B22BA"/>
    <w:rsid w:val="001B329E"/>
    <w:rsid w:val="001C0700"/>
    <w:rsid w:val="001C1DBE"/>
    <w:rsid w:val="001C2FE9"/>
    <w:rsid w:val="001C4006"/>
    <w:rsid w:val="001C75CD"/>
    <w:rsid w:val="001D0420"/>
    <w:rsid w:val="001D2D18"/>
    <w:rsid w:val="001D2F13"/>
    <w:rsid w:val="001D4E1A"/>
    <w:rsid w:val="001D4F24"/>
    <w:rsid w:val="001D4FFE"/>
    <w:rsid w:val="001D6415"/>
    <w:rsid w:val="001E0163"/>
    <w:rsid w:val="001E1403"/>
    <w:rsid w:val="001E1D2E"/>
    <w:rsid w:val="001E2B2C"/>
    <w:rsid w:val="001E4B4B"/>
    <w:rsid w:val="001E4EF0"/>
    <w:rsid w:val="001E59A9"/>
    <w:rsid w:val="001E798F"/>
    <w:rsid w:val="001F0D74"/>
    <w:rsid w:val="001F1065"/>
    <w:rsid w:val="001F12DD"/>
    <w:rsid w:val="001F3F23"/>
    <w:rsid w:val="001F4B48"/>
    <w:rsid w:val="001F5F0C"/>
    <w:rsid w:val="001F6AB1"/>
    <w:rsid w:val="00200E57"/>
    <w:rsid w:val="002012E5"/>
    <w:rsid w:val="0020179D"/>
    <w:rsid w:val="00201A18"/>
    <w:rsid w:val="00205CE5"/>
    <w:rsid w:val="0021024A"/>
    <w:rsid w:val="002111D5"/>
    <w:rsid w:val="00211513"/>
    <w:rsid w:val="00213E7A"/>
    <w:rsid w:val="00215A55"/>
    <w:rsid w:val="002166F4"/>
    <w:rsid w:val="00217127"/>
    <w:rsid w:val="002173BC"/>
    <w:rsid w:val="002252F7"/>
    <w:rsid w:val="00226BE6"/>
    <w:rsid w:val="002307F1"/>
    <w:rsid w:val="00230B31"/>
    <w:rsid w:val="00231294"/>
    <w:rsid w:val="0023524E"/>
    <w:rsid w:val="0023561C"/>
    <w:rsid w:val="00236E74"/>
    <w:rsid w:val="00240E00"/>
    <w:rsid w:val="0024133A"/>
    <w:rsid w:val="00242459"/>
    <w:rsid w:val="00242C50"/>
    <w:rsid w:val="0024535E"/>
    <w:rsid w:val="00247229"/>
    <w:rsid w:val="002473CC"/>
    <w:rsid w:val="00250D67"/>
    <w:rsid w:val="00250EF5"/>
    <w:rsid w:val="0025352B"/>
    <w:rsid w:val="00254A42"/>
    <w:rsid w:val="00255EFC"/>
    <w:rsid w:val="00256451"/>
    <w:rsid w:val="00257703"/>
    <w:rsid w:val="00261C1F"/>
    <w:rsid w:val="00263B65"/>
    <w:rsid w:val="00265C2B"/>
    <w:rsid w:val="002675D5"/>
    <w:rsid w:val="00270106"/>
    <w:rsid w:val="0027038D"/>
    <w:rsid w:val="00274204"/>
    <w:rsid w:val="002762EC"/>
    <w:rsid w:val="00284D46"/>
    <w:rsid w:val="00286FF7"/>
    <w:rsid w:val="00290303"/>
    <w:rsid w:val="00290554"/>
    <w:rsid w:val="00290DAA"/>
    <w:rsid w:val="002944A8"/>
    <w:rsid w:val="00296F16"/>
    <w:rsid w:val="002A2218"/>
    <w:rsid w:val="002A2C78"/>
    <w:rsid w:val="002A3710"/>
    <w:rsid w:val="002A494F"/>
    <w:rsid w:val="002A66DB"/>
    <w:rsid w:val="002A7AD4"/>
    <w:rsid w:val="002B1588"/>
    <w:rsid w:val="002B19A8"/>
    <w:rsid w:val="002B303C"/>
    <w:rsid w:val="002B3964"/>
    <w:rsid w:val="002B4FC7"/>
    <w:rsid w:val="002B7B59"/>
    <w:rsid w:val="002C0472"/>
    <w:rsid w:val="002C164F"/>
    <w:rsid w:val="002C3064"/>
    <w:rsid w:val="002C343B"/>
    <w:rsid w:val="002C344E"/>
    <w:rsid w:val="002C644D"/>
    <w:rsid w:val="002C7AD0"/>
    <w:rsid w:val="002D098C"/>
    <w:rsid w:val="002D1AB9"/>
    <w:rsid w:val="002D2000"/>
    <w:rsid w:val="002D3F58"/>
    <w:rsid w:val="002D530E"/>
    <w:rsid w:val="002D617D"/>
    <w:rsid w:val="002E148D"/>
    <w:rsid w:val="002E1963"/>
    <w:rsid w:val="002E1AAD"/>
    <w:rsid w:val="002E5BDD"/>
    <w:rsid w:val="002F13B5"/>
    <w:rsid w:val="002F529B"/>
    <w:rsid w:val="002F58F6"/>
    <w:rsid w:val="002F5903"/>
    <w:rsid w:val="002F6CD3"/>
    <w:rsid w:val="002F6EF2"/>
    <w:rsid w:val="00300715"/>
    <w:rsid w:val="003009A9"/>
    <w:rsid w:val="00305444"/>
    <w:rsid w:val="00305743"/>
    <w:rsid w:val="00311960"/>
    <w:rsid w:val="00312947"/>
    <w:rsid w:val="00313637"/>
    <w:rsid w:val="00314747"/>
    <w:rsid w:val="00314D6F"/>
    <w:rsid w:val="0031687C"/>
    <w:rsid w:val="00321144"/>
    <w:rsid w:val="00323199"/>
    <w:rsid w:val="00323FD3"/>
    <w:rsid w:val="00324FB3"/>
    <w:rsid w:val="00327E9B"/>
    <w:rsid w:val="00332C66"/>
    <w:rsid w:val="00333300"/>
    <w:rsid w:val="00333700"/>
    <w:rsid w:val="0033442C"/>
    <w:rsid w:val="00336BA0"/>
    <w:rsid w:val="00336F32"/>
    <w:rsid w:val="00341E07"/>
    <w:rsid w:val="00344274"/>
    <w:rsid w:val="00350A56"/>
    <w:rsid w:val="00351942"/>
    <w:rsid w:val="00352841"/>
    <w:rsid w:val="0035341D"/>
    <w:rsid w:val="00354713"/>
    <w:rsid w:val="00354DC1"/>
    <w:rsid w:val="00356521"/>
    <w:rsid w:val="00361187"/>
    <w:rsid w:val="003653DE"/>
    <w:rsid w:val="00365701"/>
    <w:rsid w:val="00365DBB"/>
    <w:rsid w:val="00373041"/>
    <w:rsid w:val="0037325D"/>
    <w:rsid w:val="003749D2"/>
    <w:rsid w:val="00375F65"/>
    <w:rsid w:val="00382D1E"/>
    <w:rsid w:val="0038451B"/>
    <w:rsid w:val="0038651F"/>
    <w:rsid w:val="00386789"/>
    <w:rsid w:val="003871F5"/>
    <w:rsid w:val="0038768A"/>
    <w:rsid w:val="003906FE"/>
    <w:rsid w:val="003911CF"/>
    <w:rsid w:val="00391549"/>
    <w:rsid w:val="0039243C"/>
    <w:rsid w:val="00393005"/>
    <w:rsid w:val="003953A9"/>
    <w:rsid w:val="003971DD"/>
    <w:rsid w:val="00397BE1"/>
    <w:rsid w:val="003A21A8"/>
    <w:rsid w:val="003A4F39"/>
    <w:rsid w:val="003A5A4D"/>
    <w:rsid w:val="003A7E24"/>
    <w:rsid w:val="003B1F4A"/>
    <w:rsid w:val="003B2176"/>
    <w:rsid w:val="003B236A"/>
    <w:rsid w:val="003B263F"/>
    <w:rsid w:val="003B49DE"/>
    <w:rsid w:val="003B4B9B"/>
    <w:rsid w:val="003B6D65"/>
    <w:rsid w:val="003B6EDC"/>
    <w:rsid w:val="003B781E"/>
    <w:rsid w:val="003B7B79"/>
    <w:rsid w:val="003C1285"/>
    <w:rsid w:val="003C1CFB"/>
    <w:rsid w:val="003C2CFA"/>
    <w:rsid w:val="003C416A"/>
    <w:rsid w:val="003C4345"/>
    <w:rsid w:val="003C626F"/>
    <w:rsid w:val="003C696A"/>
    <w:rsid w:val="003C77C4"/>
    <w:rsid w:val="003C7C1D"/>
    <w:rsid w:val="003D0875"/>
    <w:rsid w:val="003D0F23"/>
    <w:rsid w:val="003D11A3"/>
    <w:rsid w:val="003D4ADA"/>
    <w:rsid w:val="003D5371"/>
    <w:rsid w:val="003D7834"/>
    <w:rsid w:val="003E1983"/>
    <w:rsid w:val="003E2968"/>
    <w:rsid w:val="003E29F7"/>
    <w:rsid w:val="003E4A8A"/>
    <w:rsid w:val="003F1EF8"/>
    <w:rsid w:val="003F26D1"/>
    <w:rsid w:val="003F47FC"/>
    <w:rsid w:val="003F4E80"/>
    <w:rsid w:val="003F646E"/>
    <w:rsid w:val="00401E53"/>
    <w:rsid w:val="0040417F"/>
    <w:rsid w:val="004046F7"/>
    <w:rsid w:val="00405D44"/>
    <w:rsid w:val="0040633F"/>
    <w:rsid w:val="0040655C"/>
    <w:rsid w:val="00410EE2"/>
    <w:rsid w:val="0041450F"/>
    <w:rsid w:val="004149D9"/>
    <w:rsid w:val="00414DDA"/>
    <w:rsid w:val="00417699"/>
    <w:rsid w:val="00420E23"/>
    <w:rsid w:val="004217F6"/>
    <w:rsid w:val="00424815"/>
    <w:rsid w:val="00425A03"/>
    <w:rsid w:val="00431480"/>
    <w:rsid w:val="004314E9"/>
    <w:rsid w:val="004320E3"/>
    <w:rsid w:val="004324D9"/>
    <w:rsid w:val="00433FF8"/>
    <w:rsid w:val="00435524"/>
    <w:rsid w:val="00436BAC"/>
    <w:rsid w:val="00441A7D"/>
    <w:rsid w:val="00443B1A"/>
    <w:rsid w:val="00445BE2"/>
    <w:rsid w:val="00451417"/>
    <w:rsid w:val="0045499D"/>
    <w:rsid w:val="00454F29"/>
    <w:rsid w:val="00457474"/>
    <w:rsid w:val="004578DF"/>
    <w:rsid w:val="004605FF"/>
    <w:rsid w:val="00460CDA"/>
    <w:rsid w:val="00462C96"/>
    <w:rsid w:val="00463241"/>
    <w:rsid w:val="00464CCB"/>
    <w:rsid w:val="00466774"/>
    <w:rsid w:val="00466BF8"/>
    <w:rsid w:val="00467091"/>
    <w:rsid w:val="0046734A"/>
    <w:rsid w:val="004673D0"/>
    <w:rsid w:val="004677D5"/>
    <w:rsid w:val="004707AB"/>
    <w:rsid w:val="0047218B"/>
    <w:rsid w:val="00472654"/>
    <w:rsid w:val="0047535F"/>
    <w:rsid w:val="00475FFE"/>
    <w:rsid w:val="004760A2"/>
    <w:rsid w:val="00476FC4"/>
    <w:rsid w:val="004773FD"/>
    <w:rsid w:val="0048033E"/>
    <w:rsid w:val="00481303"/>
    <w:rsid w:val="00482FA1"/>
    <w:rsid w:val="00483083"/>
    <w:rsid w:val="004875F3"/>
    <w:rsid w:val="00492EBD"/>
    <w:rsid w:val="004933E9"/>
    <w:rsid w:val="00494F27"/>
    <w:rsid w:val="00496680"/>
    <w:rsid w:val="004A4992"/>
    <w:rsid w:val="004A6F4A"/>
    <w:rsid w:val="004A778F"/>
    <w:rsid w:val="004B0634"/>
    <w:rsid w:val="004B0BA7"/>
    <w:rsid w:val="004B11C0"/>
    <w:rsid w:val="004B386B"/>
    <w:rsid w:val="004B4D27"/>
    <w:rsid w:val="004B5305"/>
    <w:rsid w:val="004B53B2"/>
    <w:rsid w:val="004B590D"/>
    <w:rsid w:val="004B6826"/>
    <w:rsid w:val="004B7FFA"/>
    <w:rsid w:val="004C01BE"/>
    <w:rsid w:val="004C62B8"/>
    <w:rsid w:val="004D41CD"/>
    <w:rsid w:val="004D509E"/>
    <w:rsid w:val="004D5136"/>
    <w:rsid w:val="004D72CE"/>
    <w:rsid w:val="004E0AE3"/>
    <w:rsid w:val="004E1F38"/>
    <w:rsid w:val="004E5A03"/>
    <w:rsid w:val="004E5D0C"/>
    <w:rsid w:val="004E61CF"/>
    <w:rsid w:val="004F335D"/>
    <w:rsid w:val="004F4462"/>
    <w:rsid w:val="004F679A"/>
    <w:rsid w:val="004F74C4"/>
    <w:rsid w:val="0050049C"/>
    <w:rsid w:val="00501434"/>
    <w:rsid w:val="00501BEE"/>
    <w:rsid w:val="00503487"/>
    <w:rsid w:val="00504269"/>
    <w:rsid w:val="00505EA3"/>
    <w:rsid w:val="00507642"/>
    <w:rsid w:val="005077F0"/>
    <w:rsid w:val="00510CD4"/>
    <w:rsid w:val="00511E35"/>
    <w:rsid w:val="005127E8"/>
    <w:rsid w:val="005128C2"/>
    <w:rsid w:val="00514D00"/>
    <w:rsid w:val="0051581A"/>
    <w:rsid w:val="005158F1"/>
    <w:rsid w:val="00523A3A"/>
    <w:rsid w:val="00525ABB"/>
    <w:rsid w:val="00525B2A"/>
    <w:rsid w:val="00530704"/>
    <w:rsid w:val="005308F8"/>
    <w:rsid w:val="00530D6A"/>
    <w:rsid w:val="00532045"/>
    <w:rsid w:val="00532782"/>
    <w:rsid w:val="005327D6"/>
    <w:rsid w:val="00532FA7"/>
    <w:rsid w:val="00533052"/>
    <w:rsid w:val="00535247"/>
    <w:rsid w:val="00537446"/>
    <w:rsid w:val="005417A3"/>
    <w:rsid w:val="00541EB1"/>
    <w:rsid w:val="00543A2C"/>
    <w:rsid w:val="005449AD"/>
    <w:rsid w:val="005455EA"/>
    <w:rsid w:val="005463DA"/>
    <w:rsid w:val="005473D2"/>
    <w:rsid w:val="00554A01"/>
    <w:rsid w:val="005576E1"/>
    <w:rsid w:val="00557A0E"/>
    <w:rsid w:val="00561122"/>
    <w:rsid w:val="005616D4"/>
    <w:rsid w:val="00562F34"/>
    <w:rsid w:val="005636B6"/>
    <w:rsid w:val="0056482E"/>
    <w:rsid w:val="0057016E"/>
    <w:rsid w:val="00571010"/>
    <w:rsid w:val="00571D05"/>
    <w:rsid w:val="00581AFB"/>
    <w:rsid w:val="00582C24"/>
    <w:rsid w:val="00583F32"/>
    <w:rsid w:val="00587DC4"/>
    <w:rsid w:val="00591BB9"/>
    <w:rsid w:val="005934E0"/>
    <w:rsid w:val="00593ED2"/>
    <w:rsid w:val="005940E9"/>
    <w:rsid w:val="00594528"/>
    <w:rsid w:val="00594931"/>
    <w:rsid w:val="00597C98"/>
    <w:rsid w:val="00597D68"/>
    <w:rsid w:val="005A0F5B"/>
    <w:rsid w:val="005A16DF"/>
    <w:rsid w:val="005A2AD5"/>
    <w:rsid w:val="005A2ED7"/>
    <w:rsid w:val="005A494B"/>
    <w:rsid w:val="005A642C"/>
    <w:rsid w:val="005A65D6"/>
    <w:rsid w:val="005A7282"/>
    <w:rsid w:val="005A76E4"/>
    <w:rsid w:val="005B176F"/>
    <w:rsid w:val="005B1D60"/>
    <w:rsid w:val="005B3827"/>
    <w:rsid w:val="005B4A50"/>
    <w:rsid w:val="005B6307"/>
    <w:rsid w:val="005B6563"/>
    <w:rsid w:val="005C0568"/>
    <w:rsid w:val="005C33C3"/>
    <w:rsid w:val="005C40FA"/>
    <w:rsid w:val="005C4CA6"/>
    <w:rsid w:val="005C5490"/>
    <w:rsid w:val="005C57EA"/>
    <w:rsid w:val="005C5FFD"/>
    <w:rsid w:val="005C783E"/>
    <w:rsid w:val="005C7A98"/>
    <w:rsid w:val="005D0840"/>
    <w:rsid w:val="005D21BE"/>
    <w:rsid w:val="005D22CC"/>
    <w:rsid w:val="005D25B8"/>
    <w:rsid w:val="005D5978"/>
    <w:rsid w:val="005F020C"/>
    <w:rsid w:val="005F0E31"/>
    <w:rsid w:val="005F22A1"/>
    <w:rsid w:val="005F4891"/>
    <w:rsid w:val="005F5BE8"/>
    <w:rsid w:val="005F60BF"/>
    <w:rsid w:val="005F6705"/>
    <w:rsid w:val="005F74EB"/>
    <w:rsid w:val="005F7EAD"/>
    <w:rsid w:val="00600811"/>
    <w:rsid w:val="006061F9"/>
    <w:rsid w:val="00606AF3"/>
    <w:rsid w:val="00606F19"/>
    <w:rsid w:val="00607794"/>
    <w:rsid w:val="00613414"/>
    <w:rsid w:val="0061361F"/>
    <w:rsid w:val="00614B90"/>
    <w:rsid w:val="0061544F"/>
    <w:rsid w:val="00616C23"/>
    <w:rsid w:val="00621AB5"/>
    <w:rsid w:val="00621C00"/>
    <w:rsid w:val="0062322E"/>
    <w:rsid w:val="00630C7E"/>
    <w:rsid w:val="0063470F"/>
    <w:rsid w:val="00641671"/>
    <w:rsid w:val="006428EC"/>
    <w:rsid w:val="00642E79"/>
    <w:rsid w:val="00643178"/>
    <w:rsid w:val="00643580"/>
    <w:rsid w:val="00643DF6"/>
    <w:rsid w:val="0064564F"/>
    <w:rsid w:val="00647D2B"/>
    <w:rsid w:val="006514BD"/>
    <w:rsid w:val="0065177B"/>
    <w:rsid w:val="00651B0C"/>
    <w:rsid w:val="006538D7"/>
    <w:rsid w:val="006603DA"/>
    <w:rsid w:val="0066129B"/>
    <w:rsid w:val="00661CF4"/>
    <w:rsid w:val="00662012"/>
    <w:rsid w:val="00663640"/>
    <w:rsid w:val="00667AE2"/>
    <w:rsid w:val="00670315"/>
    <w:rsid w:val="006708FC"/>
    <w:rsid w:val="00670979"/>
    <w:rsid w:val="00671082"/>
    <w:rsid w:val="00671584"/>
    <w:rsid w:val="00673684"/>
    <w:rsid w:val="006746EA"/>
    <w:rsid w:val="00674E81"/>
    <w:rsid w:val="00675F0E"/>
    <w:rsid w:val="00677F19"/>
    <w:rsid w:val="006803A1"/>
    <w:rsid w:val="006812D1"/>
    <w:rsid w:val="00682955"/>
    <w:rsid w:val="00683BEF"/>
    <w:rsid w:val="006853A3"/>
    <w:rsid w:val="0068540B"/>
    <w:rsid w:val="0069005B"/>
    <w:rsid w:val="006A0379"/>
    <w:rsid w:val="006A2AF8"/>
    <w:rsid w:val="006A3B7F"/>
    <w:rsid w:val="006A44A1"/>
    <w:rsid w:val="006A4E7D"/>
    <w:rsid w:val="006A7C9F"/>
    <w:rsid w:val="006B08C3"/>
    <w:rsid w:val="006B1B9C"/>
    <w:rsid w:val="006B1C7F"/>
    <w:rsid w:val="006B3A4C"/>
    <w:rsid w:val="006B50DA"/>
    <w:rsid w:val="006B7721"/>
    <w:rsid w:val="006C058C"/>
    <w:rsid w:val="006C1E3B"/>
    <w:rsid w:val="006C2E49"/>
    <w:rsid w:val="006C4E01"/>
    <w:rsid w:val="006C615E"/>
    <w:rsid w:val="006C622C"/>
    <w:rsid w:val="006C63C1"/>
    <w:rsid w:val="006D0805"/>
    <w:rsid w:val="006D13A1"/>
    <w:rsid w:val="006D1442"/>
    <w:rsid w:val="006D1860"/>
    <w:rsid w:val="006D5706"/>
    <w:rsid w:val="006D5846"/>
    <w:rsid w:val="006D5C38"/>
    <w:rsid w:val="006E07D3"/>
    <w:rsid w:val="006E0F83"/>
    <w:rsid w:val="006E2236"/>
    <w:rsid w:val="006E588B"/>
    <w:rsid w:val="006E6266"/>
    <w:rsid w:val="006E71B0"/>
    <w:rsid w:val="006F241C"/>
    <w:rsid w:val="006F7366"/>
    <w:rsid w:val="00701E26"/>
    <w:rsid w:val="00701E5B"/>
    <w:rsid w:val="00703272"/>
    <w:rsid w:val="007039C6"/>
    <w:rsid w:val="007043FF"/>
    <w:rsid w:val="007052E5"/>
    <w:rsid w:val="007067EA"/>
    <w:rsid w:val="00707489"/>
    <w:rsid w:val="007079B4"/>
    <w:rsid w:val="00707ED2"/>
    <w:rsid w:val="007111CE"/>
    <w:rsid w:val="00720B4C"/>
    <w:rsid w:val="007228BF"/>
    <w:rsid w:val="00722C06"/>
    <w:rsid w:val="00722F0D"/>
    <w:rsid w:val="00722F50"/>
    <w:rsid w:val="007278F4"/>
    <w:rsid w:val="00730390"/>
    <w:rsid w:val="00731642"/>
    <w:rsid w:val="00734712"/>
    <w:rsid w:val="00734FE4"/>
    <w:rsid w:val="00736099"/>
    <w:rsid w:val="007376E2"/>
    <w:rsid w:val="0074133D"/>
    <w:rsid w:val="0074164E"/>
    <w:rsid w:val="00747D2D"/>
    <w:rsid w:val="00751A7F"/>
    <w:rsid w:val="00751F53"/>
    <w:rsid w:val="007528E1"/>
    <w:rsid w:val="00762052"/>
    <w:rsid w:val="00762E80"/>
    <w:rsid w:val="00763503"/>
    <w:rsid w:val="00763A86"/>
    <w:rsid w:val="007658E8"/>
    <w:rsid w:val="007660FD"/>
    <w:rsid w:val="00766885"/>
    <w:rsid w:val="0077586B"/>
    <w:rsid w:val="00776460"/>
    <w:rsid w:val="007771E7"/>
    <w:rsid w:val="00777532"/>
    <w:rsid w:val="00783306"/>
    <w:rsid w:val="00785374"/>
    <w:rsid w:val="0078537C"/>
    <w:rsid w:val="00787395"/>
    <w:rsid w:val="00787FA5"/>
    <w:rsid w:val="00790A26"/>
    <w:rsid w:val="0079311C"/>
    <w:rsid w:val="007954DA"/>
    <w:rsid w:val="0079715B"/>
    <w:rsid w:val="00797FDD"/>
    <w:rsid w:val="007A140D"/>
    <w:rsid w:val="007A18C6"/>
    <w:rsid w:val="007A19D6"/>
    <w:rsid w:val="007A3260"/>
    <w:rsid w:val="007A5E83"/>
    <w:rsid w:val="007A7692"/>
    <w:rsid w:val="007A7A1C"/>
    <w:rsid w:val="007A7E45"/>
    <w:rsid w:val="007B1C26"/>
    <w:rsid w:val="007B2A8B"/>
    <w:rsid w:val="007B3A24"/>
    <w:rsid w:val="007B5A09"/>
    <w:rsid w:val="007B5D2C"/>
    <w:rsid w:val="007C02C0"/>
    <w:rsid w:val="007C2881"/>
    <w:rsid w:val="007C758E"/>
    <w:rsid w:val="007D1C15"/>
    <w:rsid w:val="007D2334"/>
    <w:rsid w:val="007D2A79"/>
    <w:rsid w:val="007D33BF"/>
    <w:rsid w:val="007D4A7F"/>
    <w:rsid w:val="007D5348"/>
    <w:rsid w:val="007D627E"/>
    <w:rsid w:val="007D6CDC"/>
    <w:rsid w:val="007E2119"/>
    <w:rsid w:val="007E4C7C"/>
    <w:rsid w:val="007E635F"/>
    <w:rsid w:val="007E6C06"/>
    <w:rsid w:val="007F2A9E"/>
    <w:rsid w:val="007F4819"/>
    <w:rsid w:val="007F7522"/>
    <w:rsid w:val="00800D23"/>
    <w:rsid w:val="00804487"/>
    <w:rsid w:val="00804FAD"/>
    <w:rsid w:val="00805C46"/>
    <w:rsid w:val="00806222"/>
    <w:rsid w:val="00806621"/>
    <w:rsid w:val="00812700"/>
    <w:rsid w:val="008138B4"/>
    <w:rsid w:val="0081430A"/>
    <w:rsid w:val="0081768C"/>
    <w:rsid w:val="00817B60"/>
    <w:rsid w:val="00823B08"/>
    <w:rsid w:val="00825B16"/>
    <w:rsid w:val="00827B7D"/>
    <w:rsid w:val="00830FFD"/>
    <w:rsid w:val="00831205"/>
    <w:rsid w:val="0083549B"/>
    <w:rsid w:val="0083693E"/>
    <w:rsid w:val="00837519"/>
    <w:rsid w:val="00840D63"/>
    <w:rsid w:val="00841231"/>
    <w:rsid w:val="00842242"/>
    <w:rsid w:val="00842C4F"/>
    <w:rsid w:val="00844AC4"/>
    <w:rsid w:val="00845426"/>
    <w:rsid w:val="00852057"/>
    <w:rsid w:val="0085215A"/>
    <w:rsid w:val="008542A3"/>
    <w:rsid w:val="00855FF6"/>
    <w:rsid w:val="008665B5"/>
    <w:rsid w:val="0086663C"/>
    <w:rsid w:val="0086733B"/>
    <w:rsid w:val="00867E89"/>
    <w:rsid w:val="008708AE"/>
    <w:rsid w:val="008741C5"/>
    <w:rsid w:val="00880B40"/>
    <w:rsid w:val="00881F1D"/>
    <w:rsid w:val="00882A40"/>
    <w:rsid w:val="00885D56"/>
    <w:rsid w:val="00886F14"/>
    <w:rsid w:val="008874ED"/>
    <w:rsid w:val="00887FBE"/>
    <w:rsid w:val="00890E58"/>
    <w:rsid w:val="00892C61"/>
    <w:rsid w:val="00892E7B"/>
    <w:rsid w:val="0089388F"/>
    <w:rsid w:val="008A00A2"/>
    <w:rsid w:val="008A08C3"/>
    <w:rsid w:val="008A3748"/>
    <w:rsid w:val="008A3A0E"/>
    <w:rsid w:val="008A48CC"/>
    <w:rsid w:val="008B0FD8"/>
    <w:rsid w:val="008B145A"/>
    <w:rsid w:val="008B3395"/>
    <w:rsid w:val="008B456D"/>
    <w:rsid w:val="008B5C1E"/>
    <w:rsid w:val="008B619A"/>
    <w:rsid w:val="008B6AF3"/>
    <w:rsid w:val="008C1FC3"/>
    <w:rsid w:val="008C487A"/>
    <w:rsid w:val="008C713C"/>
    <w:rsid w:val="008D0FF3"/>
    <w:rsid w:val="008D5CDB"/>
    <w:rsid w:val="008D68C2"/>
    <w:rsid w:val="008D7C19"/>
    <w:rsid w:val="008E0616"/>
    <w:rsid w:val="008E116C"/>
    <w:rsid w:val="008E1A68"/>
    <w:rsid w:val="008E1C1A"/>
    <w:rsid w:val="008E1D20"/>
    <w:rsid w:val="008E3370"/>
    <w:rsid w:val="008E6EB3"/>
    <w:rsid w:val="008E73DE"/>
    <w:rsid w:val="008F13CF"/>
    <w:rsid w:val="008F16E5"/>
    <w:rsid w:val="008F254D"/>
    <w:rsid w:val="008F36B1"/>
    <w:rsid w:val="008F3FE2"/>
    <w:rsid w:val="008F47F8"/>
    <w:rsid w:val="008F7518"/>
    <w:rsid w:val="00900A42"/>
    <w:rsid w:val="009011DC"/>
    <w:rsid w:val="00902FEA"/>
    <w:rsid w:val="009054D6"/>
    <w:rsid w:val="00905CDA"/>
    <w:rsid w:val="00907C99"/>
    <w:rsid w:val="0091111A"/>
    <w:rsid w:val="00911E77"/>
    <w:rsid w:val="00914291"/>
    <w:rsid w:val="00922EBD"/>
    <w:rsid w:val="00923C0F"/>
    <w:rsid w:val="00927D63"/>
    <w:rsid w:val="00930798"/>
    <w:rsid w:val="009325E6"/>
    <w:rsid w:val="00934325"/>
    <w:rsid w:val="00936DDC"/>
    <w:rsid w:val="009411F3"/>
    <w:rsid w:val="009451B4"/>
    <w:rsid w:val="00946089"/>
    <w:rsid w:val="009474EF"/>
    <w:rsid w:val="009500CE"/>
    <w:rsid w:val="00950699"/>
    <w:rsid w:val="00956E55"/>
    <w:rsid w:val="00962C7E"/>
    <w:rsid w:val="00964655"/>
    <w:rsid w:val="00965888"/>
    <w:rsid w:val="00967D4D"/>
    <w:rsid w:val="00967DC2"/>
    <w:rsid w:val="00971A6E"/>
    <w:rsid w:val="00972184"/>
    <w:rsid w:val="009729DB"/>
    <w:rsid w:val="00972B9B"/>
    <w:rsid w:val="00973047"/>
    <w:rsid w:val="00984E7B"/>
    <w:rsid w:val="00985806"/>
    <w:rsid w:val="0098684A"/>
    <w:rsid w:val="00986A56"/>
    <w:rsid w:val="0098739B"/>
    <w:rsid w:val="00987CB0"/>
    <w:rsid w:val="00990E8A"/>
    <w:rsid w:val="00991E64"/>
    <w:rsid w:val="009930E7"/>
    <w:rsid w:val="00993D68"/>
    <w:rsid w:val="00995DF5"/>
    <w:rsid w:val="009963D2"/>
    <w:rsid w:val="009973BA"/>
    <w:rsid w:val="00997F4C"/>
    <w:rsid w:val="009A1638"/>
    <w:rsid w:val="009A1DCE"/>
    <w:rsid w:val="009A2622"/>
    <w:rsid w:val="009A2E69"/>
    <w:rsid w:val="009A35A6"/>
    <w:rsid w:val="009A402F"/>
    <w:rsid w:val="009A5046"/>
    <w:rsid w:val="009A5C34"/>
    <w:rsid w:val="009A5C66"/>
    <w:rsid w:val="009B0109"/>
    <w:rsid w:val="009B13DC"/>
    <w:rsid w:val="009B3743"/>
    <w:rsid w:val="009B39AE"/>
    <w:rsid w:val="009B41C4"/>
    <w:rsid w:val="009B5AD8"/>
    <w:rsid w:val="009B700D"/>
    <w:rsid w:val="009C0371"/>
    <w:rsid w:val="009C6037"/>
    <w:rsid w:val="009C66C4"/>
    <w:rsid w:val="009C753C"/>
    <w:rsid w:val="009D4D5F"/>
    <w:rsid w:val="009E0DE5"/>
    <w:rsid w:val="009E1B05"/>
    <w:rsid w:val="009E1C96"/>
    <w:rsid w:val="009E3228"/>
    <w:rsid w:val="009E4499"/>
    <w:rsid w:val="009E7B7A"/>
    <w:rsid w:val="009F0E8C"/>
    <w:rsid w:val="009F7E12"/>
    <w:rsid w:val="009F7EF8"/>
    <w:rsid w:val="00A02660"/>
    <w:rsid w:val="00A044ED"/>
    <w:rsid w:val="00A07330"/>
    <w:rsid w:val="00A115FE"/>
    <w:rsid w:val="00A130D7"/>
    <w:rsid w:val="00A13E66"/>
    <w:rsid w:val="00A15653"/>
    <w:rsid w:val="00A1774E"/>
    <w:rsid w:val="00A206AE"/>
    <w:rsid w:val="00A20EC4"/>
    <w:rsid w:val="00A218A0"/>
    <w:rsid w:val="00A23FD3"/>
    <w:rsid w:val="00A244A0"/>
    <w:rsid w:val="00A251A3"/>
    <w:rsid w:val="00A25AD4"/>
    <w:rsid w:val="00A274FD"/>
    <w:rsid w:val="00A27C78"/>
    <w:rsid w:val="00A3044D"/>
    <w:rsid w:val="00A31083"/>
    <w:rsid w:val="00A35093"/>
    <w:rsid w:val="00A351D9"/>
    <w:rsid w:val="00A35C0C"/>
    <w:rsid w:val="00A37A8F"/>
    <w:rsid w:val="00A44412"/>
    <w:rsid w:val="00A46810"/>
    <w:rsid w:val="00A503A8"/>
    <w:rsid w:val="00A526C5"/>
    <w:rsid w:val="00A542EC"/>
    <w:rsid w:val="00A563DE"/>
    <w:rsid w:val="00A610B7"/>
    <w:rsid w:val="00A62198"/>
    <w:rsid w:val="00A64535"/>
    <w:rsid w:val="00A651E7"/>
    <w:rsid w:val="00A65725"/>
    <w:rsid w:val="00A6628C"/>
    <w:rsid w:val="00A66368"/>
    <w:rsid w:val="00A66F08"/>
    <w:rsid w:val="00A7155E"/>
    <w:rsid w:val="00A74754"/>
    <w:rsid w:val="00A74936"/>
    <w:rsid w:val="00A76C78"/>
    <w:rsid w:val="00A773A3"/>
    <w:rsid w:val="00A80BE8"/>
    <w:rsid w:val="00A80FCD"/>
    <w:rsid w:val="00A81972"/>
    <w:rsid w:val="00A8239D"/>
    <w:rsid w:val="00A85CEC"/>
    <w:rsid w:val="00A8620C"/>
    <w:rsid w:val="00A87C7E"/>
    <w:rsid w:val="00A9251E"/>
    <w:rsid w:val="00A92978"/>
    <w:rsid w:val="00A92F12"/>
    <w:rsid w:val="00A9301C"/>
    <w:rsid w:val="00A95FA0"/>
    <w:rsid w:val="00A9632E"/>
    <w:rsid w:val="00A9640B"/>
    <w:rsid w:val="00AA317B"/>
    <w:rsid w:val="00AA6658"/>
    <w:rsid w:val="00AB0CAA"/>
    <w:rsid w:val="00AB299C"/>
    <w:rsid w:val="00AC125D"/>
    <w:rsid w:val="00AC6B94"/>
    <w:rsid w:val="00AD0F4B"/>
    <w:rsid w:val="00AD15BA"/>
    <w:rsid w:val="00AD17B7"/>
    <w:rsid w:val="00AD2115"/>
    <w:rsid w:val="00AD3AC1"/>
    <w:rsid w:val="00AD534C"/>
    <w:rsid w:val="00AD7CB4"/>
    <w:rsid w:val="00AE176F"/>
    <w:rsid w:val="00AE2F88"/>
    <w:rsid w:val="00AE7BE7"/>
    <w:rsid w:val="00AF173A"/>
    <w:rsid w:val="00AF18EF"/>
    <w:rsid w:val="00AF5661"/>
    <w:rsid w:val="00AF6916"/>
    <w:rsid w:val="00AF72FC"/>
    <w:rsid w:val="00B00D1F"/>
    <w:rsid w:val="00B01E61"/>
    <w:rsid w:val="00B04A24"/>
    <w:rsid w:val="00B06D50"/>
    <w:rsid w:val="00B103DC"/>
    <w:rsid w:val="00B11328"/>
    <w:rsid w:val="00B15CD8"/>
    <w:rsid w:val="00B16A02"/>
    <w:rsid w:val="00B201E8"/>
    <w:rsid w:val="00B22EB1"/>
    <w:rsid w:val="00B23A8F"/>
    <w:rsid w:val="00B2449D"/>
    <w:rsid w:val="00B24E38"/>
    <w:rsid w:val="00B25F12"/>
    <w:rsid w:val="00B2667A"/>
    <w:rsid w:val="00B315DC"/>
    <w:rsid w:val="00B43FAC"/>
    <w:rsid w:val="00B45CF3"/>
    <w:rsid w:val="00B47CFB"/>
    <w:rsid w:val="00B50493"/>
    <w:rsid w:val="00B57336"/>
    <w:rsid w:val="00B64983"/>
    <w:rsid w:val="00B652B3"/>
    <w:rsid w:val="00B67FE6"/>
    <w:rsid w:val="00B70BDA"/>
    <w:rsid w:val="00B731BA"/>
    <w:rsid w:val="00B73C6D"/>
    <w:rsid w:val="00B779B0"/>
    <w:rsid w:val="00B77BB8"/>
    <w:rsid w:val="00B80FA5"/>
    <w:rsid w:val="00B8170E"/>
    <w:rsid w:val="00B81A50"/>
    <w:rsid w:val="00B828F8"/>
    <w:rsid w:val="00B92367"/>
    <w:rsid w:val="00B92EDD"/>
    <w:rsid w:val="00B93993"/>
    <w:rsid w:val="00B94997"/>
    <w:rsid w:val="00B949EA"/>
    <w:rsid w:val="00B9748E"/>
    <w:rsid w:val="00BA1025"/>
    <w:rsid w:val="00BB26C1"/>
    <w:rsid w:val="00BB2B15"/>
    <w:rsid w:val="00BB7252"/>
    <w:rsid w:val="00BC3F05"/>
    <w:rsid w:val="00BC4EA8"/>
    <w:rsid w:val="00BC6286"/>
    <w:rsid w:val="00BD0A30"/>
    <w:rsid w:val="00BD1880"/>
    <w:rsid w:val="00BD1FC0"/>
    <w:rsid w:val="00BD3C6B"/>
    <w:rsid w:val="00BD3E1B"/>
    <w:rsid w:val="00BD4E37"/>
    <w:rsid w:val="00BD671F"/>
    <w:rsid w:val="00BE0280"/>
    <w:rsid w:val="00BE0FC8"/>
    <w:rsid w:val="00BE2CEC"/>
    <w:rsid w:val="00BE5261"/>
    <w:rsid w:val="00BE68D3"/>
    <w:rsid w:val="00BF0F33"/>
    <w:rsid w:val="00BF1E4E"/>
    <w:rsid w:val="00BF2D1A"/>
    <w:rsid w:val="00BF4C1F"/>
    <w:rsid w:val="00BF6349"/>
    <w:rsid w:val="00BF7D07"/>
    <w:rsid w:val="00C009D1"/>
    <w:rsid w:val="00C00AE3"/>
    <w:rsid w:val="00C02913"/>
    <w:rsid w:val="00C033C9"/>
    <w:rsid w:val="00C03F32"/>
    <w:rsid w:val="00C059CA"/>
    <w:rsid w:val="00C06CC2"/>
    <w:rsid w:val="00C074BB"/>
    <w:rsid w:val="00C12FF6"/>
    <w:rsid w:val="00C15C03"/>
    <w:rsid w:val="00C172C0"/>
    <w:rsid w:val="00C20864"/>
    <w:rsid w:val="00C21A26"/>
    <w:rsid w:val="00C22A79"/>
    <w:rsid w:val="00C22D09"/>
    <w:rsid w:val="00C24115"/>
    <w:rsid w:val="00C24E50"/>
    <w:rsid w:val="00C26FA7"/>
    <w:rsid w:val="00C313D4"/>
    <w:rsid w:val="00C32765"/>
    <w:rsid w:val="00C33DC6"/>
    <w:rsid w:val="00C33E95"/>
    <w:rsid w:val="00C41DD0"/>
    <w:rsid w:val="00C4228D"/>
    <w:rsid w:val="00C442EB"/>
    <w:rsid w:val="00C446B1"/>
    <w:rsid w:val="00C527B1"/>
    <w:rsid w:val="00C5299F"/>
    <w:rsid w:val="00C52C43"/>
    <w:rsid w:val="00C5483D"/>
    <w:rsid w:val="00C54AFA"/>
    <w:rsid w:val="00C553BC"/>
    <w:rsid w:val="00C65CF7"/>
    <w:rsid w:val="00C67931"/>
    <w:rsid w:val="00C71B70"/>
    <w:rsid w:val="00C72F99"/>
    <w:rsid w:val="00C732FD"/>
    <w:rsid w:val="00C733FC"/>
    <w:rsid w:val="00C73705"/>
    <w:rsid w:val="00C74608"/>
    <w:rsid w:val="00C7793C"/>
    <w:rsid w:val="00C7C307"/>
    <w:rsid w:val="00C811F8"/>
    <w:rsid w:val="00C86612"/>
    <w:rsid w:val="00C870FB"/>
    <w:rsid w:val="00C91ACF"/>
    <w:rsid w:val="00C9364A"/>
    <w:rsid w:val="00C95954"/>
    <w:rsid w:val="00C95D02"/>
    <w:rsid w:val="00C96AAC"/>
    <w:rsid w:val="00C96B5E"/>
    <w:rsid w:val="00C97C78"/>
    <w:rsid w:val="00CA01E1"/>
    <w:rsid w:val="00CA11F8"/>
    <w:rsid w:val="00CA31B0"/>
    <w:rsid w:val="00CA5B15"/>
    <w:rsid w:val="00CB0143"/>
    <w:rsid w:val="00CB2694"/>
    <w:rsid w:val="00CB26FE"/>
    <w:rsid w:val="00CB4C40"/>
    <w:rsid w:val="00CB6072"/>
    <w:rsid w:val="00CC17E2"/>
    <w:rsid w:val="00CC1D00"/>
    <w:rsid w:val="00CC1D96"/>
    <w:rsid w:val="00CC2A5D"/>
    <w:rsid w:val="00CC2AC0"/>
    <w:rsid w:val="00CC505B"/>
    <w:rsid w:val="00CC5FDF"/>
    <w:rsid w:val="00CD1F2F"/>
    <w:rsid w:val="00CD2826"/>
    <w:rsid w:val="00CD2B9A"/>
    <w:rsid w:val="00CD4F65"/>
    <w:rsid w:val="00CD612C"/>
    <w:rsid w:val="00CD739C"/>
    <w:rsid w:val="00CE062D"/>
    <w:rsid w:val="00CE09D9"/>
    <w:rsid w:val="00CE5DA3"/>
    <w:rsid w:val="00CF0840"/>
    <w:rsid w:val="00CF4613"/>
    <w:rsid w:val="00CF4880"/>
    <w:rsid w:val="00CF4C1D"/>
    <w:rsid w:val="00CF50A8"/>
    <w:rsid w:val="00CF5A78"/>
    <w:rsid w:val="00CF62C9"/>
    <w:rsid w:val="00CF64B8"/>
    <w:rsid w:val="00CF6A36"/>
    <w:rsid w:val="00D0092F"/>
    <w:rsid w:val="00D02392"/>
    <w:rsid w:val="00D0371C"/>
    <w:rsid w:val="00D03B02"/>
    <w:rsid w:val="00D05A30"/>
    <w:rsid w:val="00D06BAC"/>
    <w:rsid w:val="00D06E9F"/>
    <w:rsid w:val="00D0707A"/>
    <w:rsid w:val="00D07275"/>
    <w:rsid w:val="00D129BD"/>
    <w:rsid w:val="00D12BF8"/>
    <w:rsid w:val="00D150C1"/>
    <w:rsid w:val="00D16D3F"/>
    <w:rsid w:val="00D21076"/>
    <w:rsid w:val="00D22084"/>
    <w:rsid w:val="00D22958"/>
    <w:rsid w:val="00D23615"/>
    <w:rsid w:val="00D23A86"/>
    <w:rsid w:val="00D24099"/>
    <w:rsid w:val="00D24B09"/>
    <w:rsid w:val="00D313CD"/>
    <w:rsid w:val="00D3658C"/>
    <w:rsid w:val="00D413CE"/>
    <w:rsid w:val="00D459A2"/>
    <w:rsid w:val="00D45AD3"/>
    <w:rsid w:val="00D46375"/>
    <w:rsid w:val="00D47631"/>
    <w:rsid w:val="00D47C99"/>
    <w:rsid w:val="00D50699"/>
    <w:rsid w:val="00D51AC4"/>
    <w:rsid w:val="00D535B8"/>
    <w:rsid w:val="00D56644"/>
    <w:rsid w:val="00D56897"/>
    <w:rsid w:val="00D5F316"/>
    <w:rsid w:val="00D64BE3"/>
    <w:rsid w:val="00D706C7"/>
    <w:rsid w:val="00D71BDB"/>
    <w:rsid w:val="00D72C71"/>
    <w:rsid w:val="00D73FA1"/>
    <w:rsid w:val="00D74883"/>
    <w:rsid w:val="00D751CA"/>
    <w:rsid w:val="00D76B6F"/>
    <w:rsid w:val="00D81444"/>
    <w:rsid w:val="00D85018"/>
    <w:rsid w:val="00D86620"/>
    <w:rsid w:val="00D92C77"/>
    <w:rsid w:val="00D95885"/>
    <w:rsid w:val="00DA2FF5"/>
    <w:rsid w:val="00DA360E"/>
    <w:rsid w:val="00DA5CC1"/>
    <w:rsid w:val="00DB15E3"/>
    <w:rsid w:val="00DB1F80"/>
    <w:rsid w:val="00DB2D04"/>
    <w:rsid w:val="00DB2D9D"/>
    <w:rsid w:val="00DB3231"/>
    <w:rsid w:val="00DB44CE"/>
    <w:rsid w:val="00DB4C4A"/>
    <w:rsid w:val="00DB51A9"/>
    <w:rsid w:val="00DB71FB"/>
    <w:rsid w:val="00DB74E5"/>
    <w:rsid w:val="00DB77CC"/>
    <w:rsid w:val="00DB7B8A"/>
    <w:rsid w:val="00DC0878"/>
    <w:rsid w:val="00DC08A4"/>
    <w:rsid w:val="00DC3159"/>
    <w:rsid w:val="00DC3DE1"/>
    <w:rsid w:val="00DC4226"/>
    <w:rsid w:val="00DC4D8A"/>
    <w:rsid w:val="00DC4FD5"/>
    <w:rsid w:val="00DD4359"/>
    <w:rsid w:val="00DD55C9"/>
    <w:rsid w:val="00DE128A"/>
    <w:rsid w:val="00DE4052"/>
    <w:rsid w:val="00DE48D2"/>
    <w:rsid w:val="00DE76CA"/>
    <w:rsid w:val="00DF0279"/>
    <w:rsid w:val="00DF061A"/>
    <w:rsid w:val="00DF1BED"/>
    <w:rsid w:val="00DF31A8"/>
    <w:rsid w:val="00DF671C"/>
    <w:rsid w:val="00E10503"/>
    <w:rsid w:val="00E10AFC"/>
    <w:rsid w:val="00E10CAB"/>
    <w:rsid w:val="00E1180D"/>
    <w:rsid w:val="00E1392D"/>
    <w:rsid w:val="00E16237"/>
    <w:rsid w:val="00E16B5D"/>
    <w:rsid w:val="00E178C6"/>
    <w:rsid w:val="00E178FE"/>
    <w:rsid w:val="00E21D17"/>
    <w:rsid w:val="00E22C2B"/>
    <w:rsid w:val="00E24A08"/>
    <w:rsid w:val="00E25D9A"/>
    <w:rsid w:val="00E2776B"/>
    <w:rsid w:val="00E3081D"/>
    <w:rsid w:val="00E315A2"/>
    <w:rsid w:val="00E32082"/>
    <w:rsid w:val="00E34056"/>
    <w:rsid w:val="00E349E6"/>
    <w:rsid w:val="00E42D63"/>
    <w:rsid w:val="00E4306C"/>
    <w:rsid w:val="00E43FEB"/>
    <w:rsid w:val="00E44FB5"/>
    <w:rsid w:val="00E5113F"/>
    <w:rsid w:val="00E53D23"/>
    <w:rsid w:val="00E54536"/>
    <w:rsid w:val="00E56CEE"/>
    <w:rsid w:val="00E6189E"/>
    <w:rsid w:val="00E633E6"/>
    <w:rsid w:val="00E634EB"/>
    <w:rsid w:val="00E6444E"/>
    <w:rsid w:val="00E65717"/>
    <w:rsid w:val="00E671E2"/>
    <w:rsid w:val="00E6771B"/>
    <w:rsid w:val="00E67F8C"/>
    <w:rsid w:val="00E701F0"/>
    <w:rsid w:val="00E713DB"/>
    <w:rsid w:val="00E72FD0"/>
    <w:rsid w:val="00E73332"/>
    <w:rsid w:val="00E7520E"/>
    <w:rsid w:val="00E75DA3"/>
    <w:rsid w:val="00E76DD9"/>
    <w:rsid w:val="00E81BB4"/>
    <w:rsid w:val="00E83975"/>
    <w:rsid w:val="00E90153"/>
    <w:rsid w:val="00E911CA"/>
    <w:rsid w:val="00E9396F"/>
    <w:rsid w:val="00E94D3B"/>
    <w:rsid w:val="00E9581F"/>
    <w:rsid w:val="00E96E59"/>
    <w:rsid w:val="00E971F9"/>
    <w:rsid w:val="00EA084E"/>
    <w:rsid w:val="00EA088F"/>
    <w:rsid w:val="00EA145A"/>
    <w:rsid w:val="00EA29AC"/>
    <w:rsid w:val="00EA2D91"/>
    <w:rsid w:val="00EA38C9"/>
    <w:rsid w:val="00EA5C3A"/>
    <w:rsid w:val="00EB1C17"/>
    <w:rsid w:val="00EB3661"/>
    <w:rsid w:val="00EB5632"/>
    <w:rsid w:val="00EB64B7"/>
    <w:rsid w:val="00EC1801"/>
    <w:rsid w:val="00EC454D"/>
    <w:rsid w:val="00EC4E12"/>
    <w:rsid w:val="00EC537F"/>
    <w:rsid w:val="00ED0231"/>
    <w:rsid w:val="00ED520E"/>
    <w:rsid w:val="00ED6B56"/>
    <w:rsid w:val="00EE1DE1"/>
    <w:rsid w:val="00EE2DCA"/>
    <w:rsid w:val="00EE4238"/>
    <w:rsid w:val="00EF0D65"/>
    <w:rsid w:val="00EF13D9"/>
    <w:rsid w:val="00EF1ACF"/>
    <w:rsid w:val="00EF1B92"/>
    <w:rsid w:val="00EF1EB2"/>
    <w:rsid w:val="00F001A7"/>
    <w:rsid w:val="00F0331A"/>
    <w:rsid w:val="00F04D40"/>
    <w:rsid w:val="00F07954"/>
    <w:rsid w:val="00F10559"/>
    <w:rsid w:val="00F10DD4"/>
    <w:rsid w:val="00F149BC"/>
    <w:rsid w:val="00F15CD8"/>
    <w:rsid w:val="00F17DB5"/>
    <w:rsid w:val="00F2219A"/>
    <w:rsid w:val="00F2386F"/>
    <w:rsid w:val="00F24F3C"/>
    <w:rsid w:val="00F26B1A"/>
    <w:rsid w:val="00F343C5"/>
    <w:rsid w:val="00F3571D"/>
    <w:rsid w:val="00F36CD5"/>
    <w:rsid w:val="00F36EEF"/>
    <w:rsid w:val="00F3702D"/>
    <w:rsid w:val="00F37FC4"/>
    <w:rsid w:val="00F42B04"/>
    <w:rsid w:val="00F4305A"/>
    <w:rsid w:val="00F438F5"/>
    <w:rsid w:val="00F47E7A"/>
    <w:rsid w:val="00F502CF"/>
    <w:rsid w:val="00F50F40"/>
    <w:rsid w:val="00F523C9"/>
    <w:rsid w:val="00F5354D"/>
    <w:rsid w:val="00F53F64"/>
    <w:rsid w:val="00F55372"/>
    <w:rsid w:val="00F55A93"/>
    <w:rsid w:val="00F6142F"/>
    <w:rsid w:val="00F63059"/>
    <w:rsid w:val="00F639F0"/>
    <w:rsid w:val="00F64AA9"/>
    <w:rsid w:val="00F70EDD"/>
    <w:rsid w:val="00F71E7D"/>
    <w:rsid w:val="00F73582"/>
    <w:rsid w:val="00F73A29"/>
    <w:rsid w:val="00F73E3C"/>
    <w:rsid w:val="00F73E47"/>
    <w:rsid w:val="00F74D40"/>
    <w:rsid w:val="00F7536E"/>
    <w:rsid w:val="00F768BE"/>
    <w:rsid w:val="00F77139"/>
    <w:rsid w:val="00F77530"/>
    <w:rsid w:val="00F817CE"/>
    <w:rsid w:val="00F82646"/>
    <w:rsid w:val="00F8297D"/>
    <w:rsid w:val="00F843B6"/>
    <w:rsid w:val="00F84DBC"/>
    <w:rsid w:val="00F851FB"/>
    <w:rsid w:val="00F85FDC"/>
    <w:rsid w:val="00F86301"/>
    <w:rsid w:val="00F8692B"/>
    <w:rsid w:val="00F876A6"/>
    <w:rsid w:val="00F916C3"/>
    <w:rsid w:val="00F91725"/>
    <w:rsid w:val="00F91EEF"/>
    <w:rsid w:val="00F937F1"/>
    <w:rsid w:val="00F952FF"/>
    <w:rsid w:val="00F96099"/>
    <w:rsid w:val="00F96961"/>
    <w:rsid w:val="00F97904"/>
    <w:rsid w:val="00FA0732"/>
    <w:rsid w:val="00FA07E9"/>
    <w:rsid w:val="00FA0FCB"/>
    <w:rsid w:val="00FA1A25"/>
    <w:rsid w:val="00FA3547"/>
    <w:rsid w:val="00FA44D1"/>
    <w:rsid w:val="00FA53D9"/>
    <w:rsid w:val="00FA6624"/>
    <w:rsid w:val="00FB040C"/>
    <w:rsid w:val="00FB0F24"/>
    <w:rsid w:val="00FB0FDA"/>
    <w:rsid w:val="00FB44F8"/>
    <w:rsid w:val="00FB7A08"/>
    <w:rsid w:val="00FD5157"/>
    <w:rsid w:val="00FD51DA"/>
    <w:rsid w:val="00FE003D"/>
    <w:rsid w:val="00FE16D0"/>
    <w:rsid w:val="00FE3DA6"/>
    <w:rsid w:val="00FE42D7"/>
    <w:rsid w:val="00FE4E93"/>
    <w:rsid w:val="00FE5D49"/>
    <w:rsid w:val="00FE7800"/>
    <w:rsid w:val="00FE7D0A"/>
    <w:rsid w:val="00FF06FF"/>
    <w:rsid w:val="00FF2738"/>
    <w:rsid w:val="00FF2A39"/>
    <w:rsid w:val="00FF2E3A"/>
    <w:rsid w:val="00FF3BBF"/>
    <w:rsid w:val="00FF58AA"/>
    <w:rsid w:val="00FF59F5"/>
    <w:rsid w:val="00FF64E0"/>
    <w:rsid w:val="00FF7685"/>
    <w:rsid w:val="00FF7AA6"/>
    <w:rsid w:val="01334AB4"/>
    <w:rsid w:val="01910273"/>
    <w:rsid w:val="01AA4FF8"/>
    <w:rsid w:val="01CDD956"/>
    <w:rsid w:val="020CF197"/>
    <w:rsid w:val="0215E998"/>
    <w:rsid w:val="0219DE28"/>
    <w:rsid w:val="021D571E"/>
    <w:rsid w:val="0248089D"/>
    <w:rsid w:val="0273C64D"/>
    <w:rsid w:val="028D2080"/>
    <w:rsid w:val="02A3B927"/>
    <w:rsid w:val="02BE5012"/>
    <w:rsid w:val="02ECBF0D"/>
    <w:rsid w:val="03319C56"/>
    <w:rsid w:val="033FFD21"/>
    <w:rsid w:val="0343C82B"/>
    <w:rsid w:val="03A2855C"/>
    <w:rsid w:val="03A6F089"/>
    <w:rsid w:val="03C37AE3"/>
    <w:rsid w:val="03CD7F6B"/>
    <w:rsid w:val="03D54C06"/>
    <w:rsid w:val="03DCCDC8"/>
    <w:rsid w:val="044B7222"/>
    <w:rsid w:val="044C5D15"/>
    <w:rsid w:val="044D9D31"/>
    <w:rsid w:val="044EA220"/>
    <w:rsid w:val="04B0DC99"/>
    <w:rsid w:val="04B66E70"/>
    <w:rsid w:val="04BD052F"/>
    <w:rsid w:val="04C472C5"/>
    <w:rsid w:val="04D2DB3F"/>
    <w:rsid w:val="04E5BE33"/>
    <w:rsid w:val="05168CB6"/>
    <w:rsid w:val="052C5F1A"/>
    <w:rsid w:val="05484B79"/>
    <w:rsid w:val="0595CB82"/>
    <w:rsid w:val="05A80278"/>
    <w:rsid w:val="05C28432"/>
    <w:rsid w:val="05CFF984"/>
    <w:rsid w:val="05D104E6"/>
    <w:rsid w:val="05E6840D"/>
    <w:rsid w:val="06274144"/>
    <w:rsid w:val="06766EEA"/>
    <w:rsid w:val="067B9DEF"/>
    <w:rsid w:val="0680D7A1"/>
    <w:rsid w:val="06849647"/>
    <w:rsid w:val="068DA25F"/>
    <w:rsid w:val="0696B910"/>
    <w:rsid w:val="06BC7F5C"/>
    <w:rsid w:val="06C60066"/>
    <w:rsid w:val="06C793FD"/>
    <w:rsid w:val="06E5E759"/>
    <w:rsid w:val="06F02DC9"/>
    <w:rsid w:val="06F2CC12"/>
    <w:rsid w:val="0708E7D3"/>
    <w:rsid w:val="073D847D"/>
    <w:rsid w:val="0761D217"/>
    <w:rsid w:val="07CB4640"/>
    <w:rsid w:val="07E196D7"/>
    <w:rsid w:val="07ECB0EF"/>
    <w:rsid w:val="0802BA70"/>
    <w:rsid w:val="08076684"/>
    <w:rsid w:val="080924C4"/>
    <w:rsid w:val="0813F12E"/>
    <w:rsid w:val="08684845"/>
    <w:rsid w:val="087810FA"/>
    <w:rsid w:val="0878C23F"/>
    <w:rsid w:val="088E66E1"/>
    <w:rsid w:val="089C7D4B"/>
    <w:rsid w:val="08A642E7"/>
    <w:rsid w:val="08AFB056"/>
    <w:rsid w:val="08D89668"/>
    <w:rsid w:val="08ECAD06"/>
    <w:rsid w:val="08FD7DDD"/>
    <w:rsid w:val="0932C18D"/>
    <w:rsid w:val="096013A3"/>
    <w:rsid w:val="0961BE2E"/>
    <w:rsid w:val="0977F60D"/>
    <w:rsid w:val="099FE77E"/>
    <w:rsid w:val="09A3744E"/>
    <w:rsid w:val="09B1A850"/>
    <w:rsid w:val="09D03A0A"/>
    <w:rsid w:val="0A027E6F"/>
    <w:rsid w:val="0A1A2384"/>
    <w:rsid w:val="0A21CC78"/>
    <w:rsid w:val="0A24AA5D"/>
    <w:rsid w:val="0A40DAFA"/>
    <w:rsid w:val="0A57F736"/>
    <w:rsid w:val="0A994B67"/>
    <w:rsid w:val="0A9F6E7A"/>
    <w:rsid w:val="0AC78DC7"/>
    <w:rsid w:val="0B031832"/>
    <w:rsid w:val="0B060389"/>
    <w:rsid w:val="0B3CB23C"/>
    <w:rsid w:val="0B79BE62"/>
    <w:rsid w:val="0BCFB36F"/>
    <w:rsid w:val="0BF0304B"/>
    <w:rsid w:val="0BF074BE"/>
    <w:rsid w:val="0C096DBC"/>
    <w:rsid w:val="0C0FEEE9"/>
    <w:rsid w:val="0C495ACE"/>
    <w:rsid w:val="0C64FC57"/>
    <w:rsid w:val="0C739CE0"/>
    <w:rsid w:val="0C9BB617"/>
    <w:rsid w:val="0CA01E16"/>
    <w:rsid w:val="0CB27844"/>
    <w:rsid w:val="0CDA9C48"/>
    <w:rsid w:val="0D0C35DF"/>
    <w:rsid w:val="0D12C1DF"/>
    <w:rsid w:val="0D2A133D"/>
    <w:rsid w:val="0D2C8EB9"/>
    <w:rsid w:val="0D2D7FF2"/>
    <w:rsid w:val="0D948C32"/>
    <w:rsid w:val="0D9CCA4A"/>
    <w:rsid w:val="0DBCBEEA"/>
    <w:rsid w:val="0DED2969"/>
    <w:rsid w:val="0DFF9FDD"/>
    <w:rsid w:val="0E123A60"/>
    <w:rsid w:val="0E3B60DA"/>
    <w:rsid w:val="0E3E6768"/>
    <w:rsid w:val="0E563B6F"/>
    <w:rsid w:val="0E6BD0BD"/>
    <w:rsid w:val="0E6D40A7"/>
    <w:rsid w:val="0E9A17C9"/>
    <w:rsid w:val="0EC602C5"/>
    <w:rsid w:val="0ED52D74"/>
    <w:rsid w:val="0EEB9185"/>
    <w:rsid w:val="0F020144"/>
    <w:rsid w:val="0F163173"/>
    <w:rsid w:val="0F216A6D"/>
    <w:rsid w:val="0F486D11"/>
    <w:rsid w:val="0F4C4F84"/>
    <w:rsid w:val="0F50661E"/>
    <w:rsid w:val="0F5E0FAF"/>
    <w:rsid w:val="0F6E5AAB"/>
    <w:rsid w:val="0F93A9D7"/>
    <w:rsid w:val="0F978BF3"/>
    <w:rsid w:val="0FAE66ED"/>
    <w:rsid w:val="0FDA514B"/>
    <w:rsid w:val="0FFD842A"/>
    <w:rsid w:val="10190EC6"/>
    <w:rsid w:val="102E6CEA"/>
    <w:rsid w:val="103189A2"/>
    <w:rsid w:val="1062779B"/>
    <w:rsid w:val="1069F6D0"/>
    <w:rsid w:val="1077EBC8"/>
    <w:rsid w:val="108926F1"/>
    <w:rsid w:val="11074213"/>
    <w:rsid w:val="112FF1C7"/>
    <w:rsid w:val="11430516"/>
    <w:rsid w:val="1153D58C"/>
    <w:rsid w:val="11550546"/>
    <w:rsid w:val="1156D724"/>
    <w:rsid w:val="118C04F2"/>
    <w:rsid w:val="11ADB731"/>
    <w:rsid w:val="11C910CD"/>
    <w:rsid w:val="11DE4541"/>
    <w:rsid w:val="12261294"/>
    <w:rsid w:val="12603833"/>
    <w:rsid w:val="12916366"/>
    <w:rsid w:val="12C9F53C"/>
    <w:rsid w:val="12CA3287"/>
    <w:rsid w:val="12DA9592"/>
    <w:rsid w:val="12F949C1"/>
    <w:rsid w:val="12FB2703"/>
    <w:rsid w:val="133595E5"/>
    <w:rsid w:val="1339DB21"/>
    <w:rsid w:val="133B13FB"/>
    <w:rsid w:val="13540262"/>
    <w:rsid w:val="135B1577"/>
    <w:rsid w:val="136FCC32"/>
    <w:rsid w:val="13B04CF5"/>
    <w:rsid w:val="13BE9394"/>
    <w:rsid w:val="13C675BB"/>
    <w:rsid w:val="13ECA18B"/>
    <w:rsid w:val="140E26AD"/>
    <w:rsid w:val="140E5883"/>
    <w:rsid w:val="141A7C0C"/>
    <w:rsid w:val="143B242F"/>
    <w:rsid w:val="14586FD9"/>
    <w:rsid w:val="145FA5FE"/>
    <w:rsid w:val="146EE62F"/>
    <w:rsid w:val="14CAD389"/>
    <w:rsid w:val="14FA5629"/>
    <w:rsid w:val="1506AEB2"/>
    <w:rsid w:val="152510B7"/>
    <w:rsid w:val="157F9F6B"/>
    <w:rsid w:val="1584F96D"/>
    <w:rsid w:val="1614FB13"/>
    <w:rsid w:val="16225856"/>
    <w:rsid w:val="162B12F7"/>
    <w:rsid w:val="16AA3762"/>
    <w:rsid w:val="16C051E0"/>
    <w:rsid w:val="16D105DF"/>
    <w:rsid w:val="16F59CDE"/>
    <w:rsid w:val="16F89A8C"/>
    <w:rsid w:val="17003908"/>
    <w:rsid w:val="172E0F9E"/>
    <w:rsid w:val="17305DB8"/>
    <w:rsid w:val="17413D11"/>
    <w:rsid w:val="174A8234"/>
    <w:rsid w:val="175C1E29"/>
    <w:rsid w:val="1761027B"/>
    <w:rsid w:val="17D30D3F"/>
    <w:rsid w:val="17D7689F"/>
    <w:rsid w:val="17F1372C"/>
    <w:rsid w:val="1807F959"/>
    <w:rsid w:val="187393DB"/>
    <w:rsid w:val="188046BE"/>
    <w:rsid w:val="18A03F2F"/>
    <w:rsid w:val="18CF51FA"/>
    <w:rsid w:val="18DA0FEC"/>
    <w:rsid w:val="18F26E00"/>
    <w:rsid w:val="18FB014B"/>
    <w:rsid w:val="191ECEDF"/>
    <w:rsid w:val="1920E15C"/>
    <w:rsid w:val="193C379F"/>
    <w:rsid w:val="195D3442"/>
    <w:rsid w:val="197BFFCE"/>
    <w:rsid w:val="197E214B"/>
    <w:rsid w:val="19B7B05D"/>
    <w:rsid w:val="19CC00C3"/>
    <w:rsid w:val="19E0AADB"/>
    <w:rsid w:val="19E56B33"/>
    <w:rsid w:val="19FA5F21"/>
    <w:rsid w:val="1A4B4F8E"/>
    <w:rsid w:val="1A55300C"/>
    <w:rsid w:val="1A70B54E"/>
    <w:rsid w:val="1B287643"/>
    <w:rsid w:val="1B2B9CBD"/>
    <w:rsid w:val="1B5D87D5"/>
    <w:rsid w:val="1B75C0E9"/>
    <w:rsid w:val="1BABCA6F"/>
    <w:rsid w:val="1BB73E36"/>
    <w:rsid w:val="1BDF4024"/>
    <w:rsid w:val="1BFA348A"/>
    <w:rsid w:val="1C12DEA3"/>
    <w:rsid w:val="1C59E7B7"/>
    <w:rsid w:val="1C8925B0"/>
    <w:rsid w:val="1C8F8321"/>
    <w:rsid w:val="1C8FFB59"/>
    <w:rsid w:val="1C9B4C15"/>
    <w:rsid w:val="1CAB72AA"/>
    <w:rsid w:val="1CAE0758"/>
    <w:rsid w:val="1CB25477"/>
    <w:rsid w:val="1CB45DCD"/>
    <w:rsid w:val="1CCDCACB"/>
    <w:rsid w:val="1CCE795F"/>
    <w:rsid w:val="1D047687"/>
    <w:rsid w:val="1D0A2D9F"/>
    <w:rsid w:val="1D458F65"/>
    <w:rsid w:val="1DC2C045"/>
    <w:rsid w:val="1DCA558A"/>
    <w:rsid w:val="1DD6E7CF"/>
    <w:rsid w:val="1DE19091"/>
    <w:rsid w:val="1DE60AD6"/>
    <w:rsid w:val="1E03CC38"/>
    <w:rsid w:val="1E0DF0DA"/>
    <w:rsid w:val="1E643F0B"/>
    <w:rsid w:val="1E66DDA0"/>
    <w:rsid w:val="1E746E6E"/>
    <w:rsid w:val="1E7CC082"/>
    <w:rsid w:val="1E87DE3C"/>
    <w:rsid w:val="1EA2D8D8"/>
    <w:rsid w:val="1EB8A203"/>
    <w:rsid w:val="1EBB3620"/>
    <w:rsid w:val="1EBDA2B2"/>
    <w:rsid w:val="1F17A13A"/>
    <w:rsid w:val="1F21194B"/>
    <w:rsid w:val="1F4D74BD"/>
    <w:rsid w:val="1F56CC15"/>
    <w:rsid w:val="1FD9B295"/>
    <w:rsid w:val="1FDD19C0"/>
    <w:rsid w:val="1FEE6BC5"/>
    <w:rsid w:val="1FEFF9D5"/>
    <w:rsid w:val="20105547"/>
    <w:rsid w:val="201A4B1B"/>
    <w:rsid w:val="2023E16E"/>
    <w:rsid w:val="206A3439"/>
    <w:rsid w:val="208C54C2"/>
    <w:rsid w:val="20B0699A"/>
    <w:rsid w:val="20B47891"/>
    <w:rsid w:val="20BDCE1E"/>
    <w:rsid w:val="20E80C47"/>
    <w:rsid w:val="20EE4597"/>
    <w:rsid w:val="2134F9A8"/>
    <w:rsid w:val="215426DD"/>
    <w:rsid w:val="215E5323"/>
    <w:rsid w:val="21761D09"/>
    <w:rsid w:val="217ED8E9"/>
    <w:rsid w:val="217EF115"/>
    <w:rsid w:val="21AB7FD3"/>
    <w:rsid w:val="21D05FC6"/>
    <w:rsid w:val="21EBE508"/>
    <w:rsid w:val="21F52B2E"/>
    <w:rsid w:val="2219D5BC"/>
    <w:rsid w:val="222D5022"/>
    <w:rsid w:val="226EBA41"/>
    <w:rsid w:val="2278FB40"/>
    <w:rsid w:val="2287A535"/>
    <w:rsid w:val="22979486"/>
    <w:rsid w:val="22A68EB4"/>
    <w:rsid w:val="22B9036D"/>
    <w:rsid w:val="22D39728"/>
    <w:rsid w:val="22D52D3A"/>
    <w:rsid w:val="22F8E18C"/>
    <w:rsid w:val="2301545B"/>
    <w:rsid w:val="230613B1"/>
    <w:rsid w:val="230E6E21"/>
    <w:rsid w:val="233436C5"/>
    <w:rsid w:val="234DCB4F"/>
    <w:rsid w:val="235E060C"/>
    <w:rsid w:val="23CEEB82"/>
    <w:rsid w:val="240DFB6A"/>
    <w:rsid w:val="2448F5CC"/>
    <w:rsid w:val="24587631"/>
    <w:rsid w:val="247667BB"/>
    <w:rsid w:val="24A222E1"/>
    <w:rsid w:val="24BF7DB1"/>
    <w:rsid w:val="253F53C7"/>
    <w:rsid w:val="2540ED0C"/>
    <w:rsid w:val="255FDEAD"/>
    <w:rsid w:val="257112D9"/>
    <w:rsid w:val="257BE495"/>
    <w:rsid w:val="25C3B145"/>
    <w:rsid w:val="25C6FD94"/>
    <w:rsid w:val="25D539E1"/>
    <w:rsid w:val="25D98BAB"/>
    <w:rsid w:val="260F7B4B"/>
    <w:rsid w:val="26306954"/>
    <w:rsid w:val="263FD21B"/>
    <w:rsid w:val="264A0C88"/>
    <w:rsid w:val="266D0D79"/>
    <w:rsid w:val="2681E338"/>
    <w:rsid w:val="2689FC92"/>
    <w:rsid w:val="26C6750C"/>
    <w:rsid w:val="26EB9959"/>
    <w:rsid w:val="26F143C7"/>
    <w:rsid w:val="270B7057"/>
    <w:rsid w:val="271173C0"/>
    <w:rsid w:val="27174F09"/>
    <w:rsid w:val="272C9DDE"/>
    <w:rsid w:val="27494409"/>
    <w:rsid w:val="276D6935"/>
    <w:rsid w:val="27845534"/>
    <w:rsid w:val="279DD4A6"/>
    <w:rsid w:val="27AB6D36"/>
    <w:rsid w:val="27B8DA9A"/>
    <w:rsid w:val="2878931C"/>
    <w:rsid w:val="28B8E722"/>
    <w:rsid w:val="28F78C14"/>
    <w:rsid w:val="2930E76F"/>
    <w:rsid w:val="293F42C1"/>
    <w:rsid w:val="29449F14"/>
    <w:rsid w:val="294DBA8F"/>
    <w:rsid w:val="29B8FE23"/>
    <w:rsid w:val="29BE1B69"/>
    <w:rsid w:val="2A00E3C2"/>
    <w:rsid w:val="2A01DA3D"/>
    <w:rsid w:val="2A0E081F"/>
    <w:rsid w:val="2A25E009"/>
    <w:rsid w:val="2A628BC2"/>
    <w:rsid w:val="2A63CABE"/>
    <w:rsid w:val="2A8426B6"/>
    <w:rsid w:val="2A982D9C"/>
    <w:rsid w:val="2ABBF5F6"/>
    <w:rsid w:val="2AF30D78"/>
    <w:rsid w:val="2B20A7C0"/>
    <w:rsid w:val="2B2AFC28"/>
    <w:rsid w:val="2B2F4C67"/>
    <w:rsid w:val="2B3D23E1"/>
    <w:rsid w:val="2B4FB542"/>
    <w:rsid w:val="2B660735"/>
    <w:rsid w:val="2B7A693A"/>
    <w:rsid w:val="2B97DDF7"/>
    <w:rsid w:val="2BA248A0"/>
    <w:rsid w:val="2BD03659"/>
    <w:rsid w:val="2C57774E"/>
    <w:rsid w:val="2C634C74"/>
    <w:rsid w:val="2C6B2F93"/>
    <w:rsid w:val="2C851525"/>
    <w:rsid w:val="2CB02DC4"/>
    <w:rsid w:val="2CCADE1C"/>
    <w:rsid w:val="2CEF950D"/>
    <w:rsid w:val="2D07716D"/>
    <w:rsid w:val="2D1C6438"/>
    <w:rsid w:val="2D2A0FBB"/>
    <w:rsid w:val="2D3B5DF7"/>
    <w:rsid w:val="2D4A7243"/>
    <w:rsid w:val="2D6C398B"/>
    <w:rsid w:val="2D725FAE"/>
    <w:rsid w:val="2D76C064"/>
    <w:rsid w:val="2D9A8F65"/>
    <w:rsid w:val="2DBFCD02"/>
    <w:rsid w:val="2DDEDC43"/>
    <w:rsid w:val="2E6AE7FE"/>
    <w:rsid w:val="2E9D107F"/>
    <w:rsid w:val="2E9F3B8E"/>
    <w:rsid w:val="2ED6295B"/>
    <w:rsid w:val="2EE3CDD6"/>
    <w:rsid w:val="2EE66BAA"/>
    <w:rsid w:val="2EFF4AAD"/>
    <w:rsid w:val="2F1CCD8D"/>
    <w:rsid w:val="2F507D51"/>
    <w:rsid w:val="2F61A5F7"/>
    <w:rsid w:val="2F75E572"/>
    <w:rsid w:val="2FE1ABA8"/>
    <w:rsid w:val="2FE27367"/>
    <w:rsid w:val="3014358B"/>
    <w:rsid w:val="3015345D"/>
    <w:rsid w:val="301BEF45"/>
    <w:rsid w:val="301D103D"/>
    <w:rsid w:val="305728A9"/>
    <w:rsid w:val="306BB3D0"/>
    <w:rsid w:val="30710C95"/>
    <w:rsid w:val="30791272"/>
    <w:rsid w:val="308CC300"/>
    <w:rsid w:val="30C752B9"/>
    <w:rsid w:val="30E278A2"/>
    <w:rsid w:val="30ED1B59"/>
    <w:rsid w:val="31372014"/>
    <w:rsid w:val="3161E7EF"/>
    <w:rsid w:val="31645067"/>
    <w:rsid w:val="318D579E"/>
    <w:rsid w:val="318F22DA"/>
    <w:rsid w:val="31A63A8D"/>
    <w:rsid w:val="31D5A0EF"/>
    <w:rsid w:val="32127A26"/>
    <w:rsid w:val="325531E5"/>
    <w:rsid w:val="32665689"/>
    <w:rsid w:val="32A942DA"/>
    <w:rsid w:val="32B7C542"/>
    <w:rsid w:val="32BF663A"/>
    <w:rsid w:val="32EAF6E0"/>
    <w:rsid w:val="333864D4"/>
    <w:rsid w:val="336B24CD"/>
    <w:rsid w:val="3383C476"/>
    <w:rsid w:val="338A9435"/>
    <w:rsid w:val="33B2EE9E"/>
    <w:rsid w:val="33C252B2"/>
    <w:rsid w:val="33C89333"/>
    <w:rsid w:val="33CCA7B5"/>
    <w:rsid w:val="33E8F740"/>
    <w:rsid w:val="34057AD4"/>
    <w:rsid w:val="3438BDF3"/>
    <w:rsid w:val="34399A10"/>
    <w:rsid w:val="3453C874"/>
    <w:rsid w:val="345662C2"/>
    <w:rsid w:val="347B2E8E"/>
    <w:rsid w:val="34BC3F26"/>
    <w:rsid w:val="34D1AFDD"/>
    <w:rsid w:val="34ED048B"/>
    <w:rsid w:val="3580A565"/>
    <w:rsid w:val="35A75692"/>
    <w:rsid w:val="35BE8A10"/>
    <w:rsid w:val="360E9213"/>
    <w:rsid w:val="365AF4F2"/>
    <w:rsid w:val="36943B91"/>
    <w:rsid w:val="3698708C"/>
    <w:rsid w:val="36B35525"/>
    <w:rsid w:val="36BE367B"/>
    <w:rsid w:val="3704AE19"/>
    <w:rsid w:val="37237C10"/>
    <w:rsid w:val="373220E1"/>
    <w:rsid w:val="374C26F0"/>
    <w:rsid w:val="37592DA1"/>
    <w:rsid w:val="377FF74F"/>
    <w:rsid w:val="3794011C"/>
    <w:rsid w:val="37A5A78D"/>
    <w:rsid w:val="37D34941"/>
    <w:rsid w:val="37F33616"/>
    <w:rsid w:val="38347B4E"/>
    <w:rsid w:val="38448DAF"/>
    <w:rsid w:val="386A3732"/>
    <w:rsid w:val="3887BC94"/>
    <w:rsid w:val="3891631F"/>
    <w:rsid w:val="38A73BC4"/>
    <w:rsid w:val="38DE8E5B"/>
    <w:rsid w:val="38FF9906"/>
    <w:rsid w:val="390C0F14"/>
    <w:rsid w:val="390DAEEE"/>
    <w:rsid w:val="392CF1E7"/>
    <w:rsid w:val="39311A76"/>
    <w:rsid w:val="394DB26C"/>
    <w:rsid w:val="39531665"/>
    <w:rsid w:val="397257A4"/>
    <w:rsid w:val="397353C3"/>
    <w:rsid w:val="39807766"/>
    <w:rsid w:val="399EF661"/>
    <w:rsid w:val="39B1C985"/>
    <w:rsid w:val="39DD12BE"/>
    <w:rsid w:val="3A0DA030"/>
    <w:rsid w:val="3A6F3086"/>
    <w:rsid w:val="3A8197BC"/>
    <w:rsid w:val="3A8BB1DF"/>
    <w:rsid w:val="3A98EF07"/>
    <w:rsid w:val="3AAD6E6B"/>
    <w:rsid w:val="3AED4071"/>
    <w:rsid w:val="3B15AFE9"/>
    <w:rsid w:val="3B3E7E8B"/>
    <w:rsid w:val="3B4497DB"/>
    <w:rsid w:val="3B4550F9"/>
    <w:rsid w:val="3B70016C"/>
    <w:rsid w:val="3B76606B"/>
    <w:rsid w:val="3BDC99F7"/>
    <w:rsid w:val="3C0B9680"/>
    <w:rsid w:val="3C3913ED"/>
    <w:rsid w:val="3CB6A395"/>
    <w:rsid w:val="3D42A8BE"/>
    <w:rsid w:val="3D5301F3"/>
    <w:rsid w:val="3D95D1BF"/>
    <w:rsid w:val="3DA2434D"/>
    <w:rsid w:val="3DA4A1DD"/>
    <w:rsid w:val="3DC2C81A"/>
    <w:rsid w:val="3DCD53FF"/>
    <w:rsid w:val="3DE2F20C"/>
    <w:rsid w:val="3DF28182"/>
    <w:rsid w:val="3E628D66"/>
    <w:rsid w:val="3E7DB2C4"/>
    <w:rsid w:val="3E979BB4"/>
    <w:rsid w:val="3ED0F87D"/>
    <w:rsid w:val="3ED9A606"/>
    <w:rsid w:val="3EF19F73"/>
    <w:rsid w:val="3F0253E7"/>
    <w:rsid w:val="3F107356"/>
    <w:rsid w:val="3F48BE78"/>
    <w:rsid w:val="3F811CF7"/>
    <w:rsid w:val="3FB8A718"/>
    <w:rsid w:val="3FC7D953"/>
    <w:rsid w:val="3FE30F93"/>
    <w:rsid w:val="3FE46620"/>
    <w:rsid w:val="3FE7AD69"/>
    <w:rsid w:val="40F9D49F"/>
    <w:rsid w:val="40FB4828"/>
    <w:rsid w:val="416FC51F"/>
    <w:rsid w:val="419EBADF"/>
    <w:rsid w:val="41D34898"/>
    <w:rsid w:val="41FBFC7F"/>
    <w:rsid w:val="424462EA"/>
    <w:rsid w:val="42732F52"/>
    <w:rsid w:val="429F8AC4"/>
    <w:rsid w:val="42A134DA"/>
    <w:rsid w:val="42C39E27"/>
    <w:rsid w:val="430661EC"/>
    <w:rsid w:val="43499C03"/>
    <w:rsid w:val="434D97DB"/>
    <w:rsid w:val="43503F73"/>
    <w:rsid w:val="4356427D"/>
    <w:rsid w:val="4375F775"/>
    <w:rsid w:val="4388968C"/>
    <w:rsid w:val="4389F8E9"/>
    <w:rsid w:val="438DF155"/>
    <w:rsid w:val="43969B6F"/>
    <w:rsid w:val="43A68E39"/>
    <w:rsid w:val="440D2EB3"/>
    <w:rsid w:val="4413E361"/>
    <w:rsid w:val="441B752D"/>
    <w:rsid w:val="442361B8"/>
    <w:rsid w:val="4424D893"/>
    <w:rsid w:val="4429D3EA"/>
    <w:rsid w:val="443ACEA0"/>
    <w:rsid w:val="444D0636"/>
    <w:rsid w:val="44870FAF"/>
    <w:rsid w:val="44AA5A3E"/>
    <w:rsid w:val="44C2DBFB"/>
    <w:rsid w:val="44E82B62"/>
    <w:rsid w:val="451A8942"/>
    <w:rsid w:val="453DFB0F"/>
    <w:rsid w:val="455A5532"/>
    <w:rsid w:val="457C4410"/>
    <w:rsid w:val="4586B627"/>
    <w:rsid w:val="45919D1F"/>
    <w:rsid w:val="4593E6A9"/>
    <w:rsid w:val="45A6B2F9"/>
    <w:rsid w:val="45AA389C"/>
    <w:rsid w:val="45AC967C"/>
    <w:rsid w:val="45BB86E7"/>
    <w:rsid w:val="45CF70D1"/>
    <w:rsid w:val="45EEF5B4"/>
    <w:rsid w:val="462462A5"/>
    <w:rsid w:val="463BAE5E"/>
    <w:rsid w:val="467789DE"/>
    <w:rsid w:val="46843122"/>
    <w:rsid w:val="469F3B93"/>
    <w:rsid w:val="46C92811"/>
    <w:rsid w:val="46D6A144"/>
    <w:rsid w:val="47049C40"/>
    <w:rsid w:val="470D8788"/>
    <w:rsid w:val="4740DDFE"/>
    <w:rsid w:val="47612FE8"/>
    <w:rsid w:val="4772F306"/>
    <w:rsid w:val="477E9F26"/>
    <w:rsid w:val="47CB531D"/>
    <w:rsid w:val="47D501F1"/>
    <w:rsid w:val="47F5C688"/>
    <w:rsid w:val="480B621D"/>
    <w:rsid w:val="4844ADD3"/>
    <w:rsid w:val="48720564"/>
    <w:rsid w:val="4893CD68"/>
    <w:rsid w:val="4898BE1D"/>
    <w:rsid w:val="490D9D58"/>
    <w:rsid w:val="491E5243"/>
    <w:rsid w:val="4920C73C"/>
    <w:rsid w:val="492E9352"/>
    <w:rsid w:val="4994EBAE"/>
    <w:rsid w:val="499F131A"/>
    <w:rsid w:val="49DA6FAD"/>
    <w:rsid w:val="49F495EA"/>
    <w:rsid w:val="49F5C7E1"/>
    <w:rsid w:val="4A5A1FBD"/>
    <w:rsid w:val="4A98D681"/>
    <w:rsid w:val="4AA27D4D"/>
    <w:rsid w:val="4AE24EC9"/>
    <w:rsid w:val="4AE9DCB4"/>
    <w:rsid w:val="4AEAABD9"/>
    <w:rsid w:val="4AF4BD9C"/>
    <w:rsid w:val="4B1BF9A2"/>
    <w:rsid w:val="4B4A88AD"/>
    <w:rsid w:val="4BBAC0AF"/>
    <w:rsid w:val="4BBD596D"/>
    <w:rsid w:val="4BDA083F"/>
    <w:rsid w:val="4BEB707B"/>
    <w:rsid w:val="4C0188EA"/>
    <w:rsid w:val="4C314926"/>
    <w:rsid w:val="4C538494"/>
    <w:rsid w:val="4CCBA023"/>
    <w:rsid w:val="4D8A1367"/>
    <w:rsid w:val="4D8DEE80"/>
    <w:rsid w:val="4D9BF9AD"/>
    <w:rsid w:val="4DB443CA"/>
    <w:rsid w:val="4E1D235F"/>
    <w:rsid w:val="4E266A11"/>
    <w:rsid w:val="4E562A1A"/>
    <w:rsid w:val="4E878852"/>
    <w:rsid w:val="4EEA0854"/>
    <w:rsid w:val="4EF5CA65"/>
    <w:rsid w:val="4F48D4CB"/>
    <w:rsid w:val="4F4BAB9E"/>
    <w:rsid w:val="4F70CF04"/>
    <w:rsid w:val="4F91E2F1"/>
    <w:rsid w:val="4FA5357C"/>
    <w:rsid w:val="4FAB2CD0"/>
    <w:rsid w:val="4FAC5D23"/>
    <w:rsid w:val="4FBB876F"/>
    <w:rsid w:val="4FEA7D2F"/>
    <w:rsid w:val="4FF30307"/>
    <w:rsid w:val="4FFC129E"/>
    <w:rsid w:val="5008EFE9"/>
    <w:rsid w:val="50C8D66B"/>
    <w:rsid w:val="50FC2344"/>
    <w:rsid w:val="51038F3F"/>
    <w:rsid w:val="51112759"/>
    <w:rsid w:val="51652B10"/>
    <w:rsid w:val="51894D99"/>
    <w:rsid w:val="51CBBCA8"/>
    <w:rsid w:val="51F87F44"/>
    <w:rsid w:val="5235E3DD"/>
    <w:rsid w:val="52558C75"/>
    <w:rsid w:val="525B52F4"/>
    <w:rsid w:val="5278FB45"/>
    <w:rsid w:val="529C2085"/>
    <w:rsid w:val="52A5D9DF"/>
    <w:rsid w:val="52BEF958"/>
    <w:rsid w:val="52D9F53C"/>
    <w:rsid w:val="52DE6025"/>
    <w:rsid w:val="53109E9F"/>
    <w:rsid w:val="53205E0C"/>
    <w:rsid w:val="5337E2B1"/>
    <w:rsid w:val="534BA38E"/>
    <w:rsid w:val="53563EB0"/>
    <w:rsid w:val="536E054C"/>
    <w:rsid w:val="53AC0137"/>
    <w:rsid w:val="53B33B8D"/>
    <w:rsid w:val="53B5F193"/>
    <w:rsid w:val="53CAC96D"/>
    <w:rsid w:val="53CC893F"/>
    <w:rsid w:val="53E81D0F"/>
    <w:rsid w:val="5448FAEC"/>
    <w:rsid w:val="544B66CC"/>
    <w:rsid w:val="546FF69B"/>
    <w:rsid w:val="5472A498"/>
    <w:rsid w:val="54A9B437"/>
    <w:rsid w:val="54B3E7F1"/>
    <w:rsid w:val="54BE53E9"/>
    <w:rsid w:val="54D74036"/>
    <w:rsid w:val="55076E30"/>
    <w:rsid w:val="5510DABD"/>
    <w:rsid w:val="55126723"/>
    <w:rsid w:val="5527F638"/>
    <w:rsid w:val="55514D5D"/>
    <w:rsid w:val="555BDF34"/>
    <w:rsid w:val="559524FC"/>
    <w:rsid w:val="55BBE334"/>
    <w:rsid w:val="55BC5B60"/>
    <w:rsid w:val="55F0CDBF"/>
    <w:rsid w:val="55FC5993"/>
    <w:rsid w:val="55FF102E"/>
    <w:rsid w:val="5626CAF5"/>
    <w:rsid w:val="563BFB33"/>
    <w:rsid w:val="565DEF63"/>
    <w:rsid w:val="56A9B02D"/>
    <w:rsid w:val="56C39476"/>
    <w:rsid w:val="56CF2B9E"/>
    <w:rsid w:val="56CFFC50"/>
    <w:rsid w:val="56DB1A07"/>
    <w:rsid w:val="56E76B37"/>
    <w:rsid w:val="56EA3856"/>
    <w:rsid w:val="573DCCFC"/>
    <w:rsid w:val="57479D27"/>
    <w:rsid w:val="575C1ACC"/>
    <w:rsid w:val="579D6E2C"/>
    <w:rsid w:val="57A5DE7B"/>
    <w:rsid w:val="57C04060"/>
    <w:rsid w:val="57DBF036"/>
    <w:rsid w:val="57ECB830"/>
    <w:rsid w:val="5828439A"/>
    <w:rsid w:val="583C4283"/>
    <w:rsid w:val="585694F0"/>
    <w:rsid w:val="58B43925"/>
    <w:rsid w:val="58DC8332"/>
    <w:rsid w:val="58DEA44D"/>
    <w:rsid w:val="59283525"/>
    <w:rsid w:val="594C6E6D"/>
    <w:rsid w:val="59797630"/>
    <w:rsid w:val="59824FAD"/>
    <w:rsid w:val="59E69E92"/>
    <w:rsid w:val="5A085BDA"/>
    <w:rsid w:val="5A4D1AF7"/>
    <w:rsid w:val="5A56C420"/>
    <w:rsid w:val="5A999850"/>
    <w:rsid w:val="5AB252BB"/>
    <w:rsid w:val="5AB28491"/>
    <w:rsid w:val="5AC93A61"/>
    <w:rsid w:val="5ADF503D"/>
    <w:rsid w:val="5AEA4BDF"/>
    <w:rsid w:val="5AEAA787"/>
    <w:rsid w:val="5B1E0F67"/>
    <w:rsid w:val="5B2303C8"/>
    <w:rsid w:val="5B6D58BF"/>
    <w:rsid w:val="5B7E047C"/>
    <w:rsid w:val="5B8890AA"/>
    <w:rsid w:val="5B88F142"/>
    <w:rsid w:val="5B892413"/>
    <w:rsid w:val="5C14D75E"/>
    <w:rsid w:val="5C3563E9"/>
    <w:rsid w:val="5C66802F"/>
    <w:rsid w:val="5C67E648"/>
    <w:rsid w:val="5CC2FA1E"/>
    <w:rsid w:val="5CEA381F"/>
    <w:rsid w:val="5D03DF8C"/>
    <w:rsid w:val="5D463AE8"/>
    <w:rsid w:val="5D629F8B"/>
    <w:rsid w:val="5D6958EC"/>
    <w:rsid w:val="5D7BBB14"/>
    <w:rsid w:val="5D91E064"/>
    <w:rsid w:val="5DB3059F"/>
    <w:rsid w:val="5DC47DDF"/>
    <w:rsid w:val="5DCEE6B0"/>
    <w:rsid w:val="5DD16298"/>
    <w:rsid w:val="5E0749BF"/>
    <w:rsid w:val="5E0A6044"/>
    <w:rsid w:val="5E1640C2"/>
    <w:rsid w:val="5E33EEFD"/>
    <w:rsid w:val="5E8870A0"/>
    <w:rsid w:val="5EAAD9C6"/>
    <w:rsid w:val="5EADDFBC"/>
    <w:rsid w:val="5EF34909"/>
    <w:rsid w:val="5F01B543"/>
    <w:rsid w:val="5F09AE6C"/>
    <w:rsid w:val="5F17BFE9"/>
    <w:rsid w:val="5F2255FE"/>
    <w:rsid w:val="5F699C8C"/>
    <w:rsid w:val="5F6DD905"/>
    <w:rsid w:val="5F7DCFE5"/>
    <w:rsid w:val="5F7E3BFA"/>
    <w:rsid w:val="5FF6C480"/>
    <w:rsid w:val="6015BE9F"/>
    <w:rsid w:val="60967771"/>
    <w:rsid w:val="60A9EA8D"/>
    <w:rsid w:val="60B1076C"/>
    <w:rsid w:val="60B6903A"/>
    <w:rsid w:val="60C374F3"/>
    <w:rsid w:val="60EA713D"/>
    <w:rsid w:val="61115587"/>
    <w:rsid w:val="615A3CF2"/>
    <w:rsid w:val="6187BB78"/>
    <w:rsid w:val="61A74C0A"/>
    <w:rsid w:val="61DD1893"/>
    <w:rsid w:val="6255EC70"/>
    <w:rsid w:val="625D427E"/>
    <w:rsid w:val="6266F571"/>
    <w:rsid w:val="6274CB1B"/>
    <w:rsid w:val="628B6734"/>
    <w:rsid w:val="62ADEA4C"/>
    <w:rsid w:val="62AEBC64"/>
    <w:rsid w:val="62AEC32D"/>
    <w:rsid w:val="62CABED5"/>
    <w:rsid w:val="62D52B3C"/>
    <w:rsid w:val="6318AED9"/>
    <w:rsid w:val="6321F212"/>
    <w:rsid w:val="63289E56"/>
    <w:rsid w:val="63626ABA"/>
    <w:rsid w:val="6369A1D1"/>
    <w:rsid w:val="639E98EC"/>
    <w:rsid w:val="63A0B60A"/>
    <w:rsid w:val="640348F4"/>
    <w:rsid w:val="641AF115"/>
    <w:rsid w:val="645FE804"/>
    <w:rsid w:val="64DDEEC1"/>
    <w:rsid w:val="6535C7D5"/>
    <w:rsid w:val="65868060"/>
    <w:rsid w:val="65A3D79F"/>
    <w:rsid w:val="65AD0CAD"/>
    <w:rsid w:val="65C97C0C"/>
    <w:rsid w:val="65EFD22A"/>
    <w:rsid w:val="65F1A0CB"/>
    <w:rsid w:val="66235375"/>
    <w:rsid w:val="6631A03C"/>
    <w:rsid w:val="664EB58A"/>
    <w:rsid w:val="6654985C"/>
    <w:rsid w:val="66AF5D4D"/>
    <w:rsid w:val="66B5B01A"/>
    <w:rsid w:val="66C80D7C"/>
    <w:rsid w:val="66D00667"/>
    <w:rsid w:val="67509999"/>
    <w:rsid w:val="679D21F6"/>
    <w:rsid w:val="67D925B6"/>
    <w:rsid w:val="67FC046A"/>
    <w:rsid w:val="680308A2"/>
    <w:rsid w:val="6804AB6C"/>
    <w:rsid w:val="6828816E"/>
    <w:rsid w:val="68300930"/>
    <w:rsid w:val="686FE913"/>
    <w:rsid w:val="68A47EAE"/>
    <w:rsid w:val="68B1774A"/>
    <w:rsid w:val="68BEB12A"/>
    <w:rsid w:val="68DD659D"/>
    <w:rsid w:val="68EFE774"/>
    <w:rsid w:val="68F16228"/>
    <w:rsid w:val="6945E4F5"/>
    <w:rsid w:val="6977C336"/>
    <w:rsid w:val="698E0A87"/>
    <w:rsid w:val="69A2894D"/>
    <w:rsid w:val="69B2FC9A"/>
    <w:rsid w:val="69BFAF7D"/>
    <w:rsid w:val="69D64729"/>
    <w:rsid w:val="69E9B7A7"/>
    <w:rsid w:val="69EC8EA2"/>
    <w:rsid w:val="6A19DD52"/>
    <w:rsid w:val="6A251797"/>
    <w:rsid w:val="6A26D332"/>
    <w:rsid w:val="6A46F5C8"/>
    <w:rsid w:val="6A6BE581"/>
    <w:rsid w:val="6A838E96"/>
    <w:rsid w:val="6AF7D474"/>
    <w:rsid w:val="6AFB5DBC"/>
    <w:rsid w:val="6B1439A0"/>
    <w:rsid w:val="6B1CE1E3"/>
    <w:rsid w:val="6B2E825C"/>
    <w:rsid w:val="6B43EB18"/>
    <w:rsid w:val="6B4C4C58"/>
    <w:rsid w:val="6B8C5569"/>
    <w:rsid w:val="6BB27562"/>
    <w:rsid w:val="6C05151C"/>
    <w:rsid w:val="6C139933"/>
    <w:rsid w:val="6C251173"/>
    <w:rsid w:val="6C7FD6C0"/>
    <w:rsid w:val="6C9438C5"/>
    <w:rsid w:val="6CC2AAF0"/>
    <w:rsid w:val="6CC5A048"/>
    <w:rsid w:val="6CE2A534"/>
    <w:rsid w:val="6CFC9269"/>
    <w:rsid w:val="6D13F24F"/>
    <w:rsid w:val="6D16E82C"/>
    <w:rsid w:val="6D1B89A6"/>
    <w:rsid w:val="6D2B14E3"/>
    <w:rsid w:val="6D436B94"/>
    <w:rsid w:val="6D611271"/>
    <w:rsid w:val="6D7871A3"/>
    <w:rsid w:val="6D847DB3"/>
    <w:rsid w:val="6D935399"/>
    <w:rsid w:val="6D96A6D9"/>
    <w:rsid w:val="6DD3D186"/>
    <w:rsid w:val="6DEA07F8"/>
    <w:rsid w:val="6DF85C92"/>
    <w:rsid w:val="6E02EF3E"/>
    <w:rsid w:val="6E04D6F3"/>
    <w:rsid w:val="6E1BC53A"/>
    <w:rsid w:val="6E1C0DD5"/>
    <w:rsid w:val="6E33BC9D"/>
    <w:rsid w:val="6E3BFE52"/>
    <w:rsid w:val="6E43DF46"/>
    <w:rsid w:val="6E43FB43"/>
    <w:rsid w:val="6E5D06A8"/>
    <w:rsid w:val="6E6532C2"/>
    <w:rsid w:val="6E8B93D2"/>
    <w:rsid w:val="6EA0CFA2"/>
    <w:rsid w:val="6EB62DC6"/>
    <w:rsid w:val="6EFE3E08"/>
    <w:rsid w:val="6F2D285E"/>
    <w:rsid w:val="6F5AEC9A"/>
    <w:rsid w:val="6F82500C"/>
    <w:rsid w:val="6F8AA88A"/>
    <w:rsid w:val="6F962D8E"/>
    <w:rsid w:val="6F994064"/>
    <w:rsid w:val="6FAB9A8E"/>
    <w:rsid w:val="6FB90B19"/>
    <w:rsid w:val="6FCE693D"/>
    <w:rsid w:val="701DB62A"/>
    <w:rsid w:val="703A3CC5"/>
    <w:rsid w:val="70591A86"/>
    <w:rsid w:val="707D6637"/>
    <w:rsid w:val="70D144D6"/>
    <w:rsid w:val="70DC296E"/>
    <w:rsid w:val="70E9701B"/>
    <w:rsid w:val="71251747"/>
    <w:rsid w:val="7135F1A1"/>
    <w:rsid w:val="71598E16"/>
    <w:rsid w:val="71826D9D"/>
    <w:rsid w:val="719C3906"/>
    <w:rsid w:val="71B53BCD"/>
    <w:rsid w:val="71C81A1D"/>
    <w:rsid w:val="7242D2BF"/>
    <w:rsid w:val="726084D5"/>
    <w:rsid w:val="72635255"/>
    <w:rsid w:val="72694AA5"/>
    <w:rsid w:val="72694EAE"/>
    <w:rsid w:val="728F53F5"/>
    <w:rsid w:val="72AE3A7A"/>
    <w:rsid w:val="72B1921D"/>
    <w:rsid w:val="72BDB80E"/>
    <w:rsid w:val="72DC54C3"/>
    <w:rsid w:val="72F59712"/>
    <w:rsid w:val="7307197B"/>
    <w:rsid w:val="7314263F"/>
    <w:rsid w:val="73237BD3"/>
    <w:rsid w:val="73269E2F"/>
    <w:rsid w:val="732B2F5C"/>
    <w:rsid w:val="7348A409"/>
    <w:rsid w:val="7390DE30"/>
    <w:rsid w:val="739B1729"/>
    <w:rsid w:val="73BC8A31"/>
    <w:rsid w:val="73CE3BC9"/>
    <w:rsid w:val="73D314B2"/>
    <w:rsid w:val="7412FFE7"/>
    <w:rsid w:val="74342257"/>
    <w:rsid w:val="7479220C"/>
    <w:rsid w:val="74EC18C3"/>
    <w:rsid w:val="74FC459E"/>
    <w:rsid w:val="751B52E9"/>
    <w:rsid w:val="7590CE38"/>
    <w:rsid w:val="759D120F"/>
    <w:rsid w:val="75A057F8"/>
    <w:rsid w:val="75CA322C"/>
    <w:rsid w:val="75F60C57"/>
    <w:rsid w:val="75FFF5C1"/>
    <w:rsid w:val="762C0B43"/>
    <w:rsid w:val="762C7D79"/>
    <w:rsid w:val="762FD945"/>
    <w:rsid w:val="7674D67A"/>
    <w:rsid w:val="76A0940B"/>
    <w:rsid w:val="76A74BF8"/>
    <w:rsid w:val="76B13427"/>
    <w:rsid w:val="76BF476D"/>
    <w:rsid w:val="76D40751"/>
    <w:rsid w:val="76EA7E87"/>
    <w:rsid w:val="7725F719"/>
    <w:rsid w:val="772E6783"/>
    <w:rsid w:val="77354D8F"/>
    <w:rsid w:val="773FB039"/>
    <w:rsid w:val="77554FBB"/>
    <w:rsid w:val="7755AEED"/>
    <w:rsid w:val="77600A60"/>
    <w:rsid w:val="778C49B7"/>
    <w:rsid w:val="779B10F3"/>
    <w:rsid w:val="78287D4B"/>
    <w:rsid w:val="78386F4F"/>
    <w:rsid w:val="789E2BEF"/>
    <w:rsid w:val="78DCF0E8"/>
    <w:rsid w:val="79152607"/>
    <w:rsid w:val="7947D79B"/>
    <w:rsid w:val="79997AB9"/>
    <w:rsid w:val="79B03570"/>
    <w:rsid w:val="79DAE483"/>
    <w:rsid w:val="79DC90E2"/>
    <w:rsid w:val="79F3197E"/>
    <w:rsid w:val="7A044A48"/>
    <w:rsid w:val="7A6CBF41"/>
    <w:rsid w:val="7AA244D1"/>
    <w:rsid w:val="7AA60048"/>
    <w:rsid w:val="7B08903F"/>
    <w:rsid w:val="7B141BD4"/>
    <w:rsid w:val="7B15605F"/>
    <w:rsid w:val="7B1AFF8C"/>
    <w:rsid w:val="7B4D0959"/>
    <w:rsid w:val="7B4DF463"/>
    <w:rsid w:val="7BA77111"/>
    <w:rsid w:val="7BED6333"/>
    <w:rsid w:val="7BEEA2E0"/>
    <w:rsid w:val="7C1A75FE"/>
    <w:rsid w:val="7C4AAAA7"/>
    <w:rsid w:val="7C7883E0"/>
    <w:rsid w:val="7C9A8379"/>
    <w:rsid w:val="7CD1CB66"/>
    <w:rsid w:val="7CDE6F9B"/>
    <w:rsid w:val="7CED65EC"/>
    <w:rsid w:val="7D315610"/>
    <w:rsid w:val="7D571872"/>
    <w:rsid w:val="7D95478F"/>
    <w:rsid w:val="7DBDAB6B"/>
    <w:rsid w:val="7DBF1B82"/>
    <w:rsid w:val="7DEA06DD"/>
    <w:rsid w:val="7E1CD580"/>
    <w:rsid w:val="7E27DA8F"/>
    <w:rsid w:val="7E869719"/>
    <w:rsid w:val="7E919C05"/>
    <w:rsid w:val="7EB2FC90"/>
    <w:rsid w:val="7F092FB5"/>
    <w:rsid w:val="7F34A62E"/>
    <w:rsid w:val="7F358F2D"/>
    <w:rsid w:val="7F4BF127"/>
    <w:rsid w:val="7F50F0F5"/>
    <w:rsid w:val="7F553E70"/>
    <w:rsid w:val="7FBCBA84"/>
    <w:rsid w:val="7FC697A2"/>
    <w:rsid w:val="7FCCEC1D"/>
    <w:rsid w:val="7FDEA44D"/>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0EDFA1"/>
  <w15:docId w15:val="{129AD83B-C247-4F73-93F9-73C40BB9E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pt-PT" w:eastAsia="pt-PT" w:bidi="ar-SA"/>
      </w:rPr>
    </w:rPrDefault>
    <w:pPrDefault>
      <w:pPr>
        <w:spacing w:after="160" w:line="312"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67931"/>
    <w:pPr>
      <w:jc w:val="both"/>
    </w:pPr>
    <w:rPr>
      <w:rFonts w:ascii="Times New Roman" w:hAnsi="Times New Roman"/>
      <w:sz w:val="22"/>
    </w:rPr>
  </w:style>
  <w:style w:type="paragraph" w:styleId="Ttulo1">
    <w:name w:val="heading 1"/>
    <w:basedOn w:val="Normal"/>
    <w:next w:val="Normal"/>
    <w:link w:val="Ttulo1Carter"/>
    <w:uiPriority w:val="9"/>
    <w:qFormat/>
    <w:rsid w:val="0003436A"/>
    <w:pPr>
      <w:keepNext/>
      <w:keepLines/>
      <w:pBdr>
        <w:left w:val="single" w:sz="12" w:space="12" w:color="C0504D" w:themeColor="accent2"/>
      </w:pBdr>
      <w:spacing w:before="80" w:after="80" w:line="240" w:lineRule="auto"/>
      <w:outlineLvl w:val="0"/>
    </w:pPr>
    <w:rPr>
      <w:rFonts w:asciiTheme="majorHAnsi" w:eastAsiaTheme="majorEastAsia" w:hAnsiTheme="majorHAnsi" w:cstheme="majorBidi"/>
      <w:caps/>
      <w:color w:val="C0504D" w:themeColor="accent2"/>
      <w:spacing w:val="10"/>
      <w:sz w:val="36"/>
      <w:szCs w:val="36"/>
    </w:rPr>
  </w:style>
  <w:style w:type="paragraph" w:styleId="Ttulo2">
    <w:name w:val="heading 2"/>
    <w:basedOn w:val="Normal"/>
    <w:next w:val="Normal"/>
    <w:link w:val="Ttulo2Carter"/>
    <w:uiPriority w:val="9"/>
    <w:unhideWhenUsed/>
    <w:qFormat/>
    <w:rsid w:val="00BD4E37"/>
    <w:pPr>
      <w:keepNext/>
      <w:keepLines/>
      <w:spacing w:before="120" w:after="0" w:line="240" w:lineRule="auto"/>
      <w:outlineLvl w:val="1"/>
    </w:pPr>
    <w:rPr>
      <w:rFonts w:asciiTheme="majorHAnsi" w:eastAsiaTheme="majorEastAsia" w:hAnsiTheme="majorHAnsi" w:cstheme="majorBidi"/>
      <w:color w:val="4F81BD" w:themeColor="accent1"/>
      <w:sz w:val="28"/>
      <w:szCs w:val="36"/>
    </w:rPr>
  </w:style>
  <w:style w:type="paragraph" w:styleId="Ttulo3">
    <w:name w:val="heading 3"/>
    <w:basedOn w:val="Normal"/>
    <w:next w:val="Normal"/>
    <w:link w:val="Ttulo3Carter"/>
    <w:uiPriority w:val="9"/>
    <w:semiHidden/>
    <w:unhideWhenUsed/>
    <w:qFormat/>
    <w:rsid w:val="0003436A"/>
    <w:pPr>
      <w:keepNext/>
      <w:keepLines/>
      <w:spacing w:before="80" w:after="0" w:line="240" w:lineRule="auto"/>
      <w:outlineLvl w:val="2"/>
    </w:pPr>
    <w:rPr>
      <w:rFonts w:asciiTheme="majorHAnsi" w:eastAsiaTheme="majorEastAsia" w:hAnsiTheme="majorHAnsi" w:cstheme="majorBidi"/>
      <w:caps/>
      <w:sz w:val="28"/>
      <w:szCs w:val="28"/>
    </w:rPr>
  </w:style>
  <w:style w:type="paragraph" w:styleId="Ttulo4">
    <w:name w:val="heading 4"/>
    <w:basedOn w:val="Normal"/>
    <w:next w:val="Normal"/>
    <w:link w:val="Ttulo4Carter"/>
    <w:uiPriority w:val="9"/>
    <w:semiHidden/>
    <w:unhideWhenUsed/>
    <w:qFormat/>
    <w:rsid w:val="0003436A"/>
    <w:pPr>
      <w:keepNext/>
      <w:keepLines/>
      <w:spacing w:before="80" w:after="0" w:line="240" w:lineRule="auto"/>
      <w:outlineLvl w:val="3"/>
    </w:pPr>
    <w:rPr>
      <w:rFonts w:asciiTheme="majorHAnsi" w:eastAsiaTheme="majorEastAsia" w:hAnsiTheme="majorHAnsi" w:cstheme="majorBidi"/>
      <w:i/>
      <w:iCs/>
      <w:sz w:val="28"/>
      <w:szCs w:val="28"/>
    </w:rPr>
  </w:style>
  <w:style w:type="paragraph" w:styleId="Ttulo5">
    <w:name w:val="heading 5"/>
    <w:basedOn w:val="Normal"/>
    <w:next w:val="Normal"/>
    <w:link w:val="Ttulo5Carter"/>
    <w:uiPriority w:val="9"/>
    <w:semiHidden/>
    <w:unhideWhenUsed/>
    <w:qFormat/>
    <w:rsid w:val="0003436A"/>
    <w:pPr>
      <w:keepNext/>
      <w:keepLines/>
      <w:spacing w:before="80" w:after="0" w:line="240" w:lineRule="auto"/>
      <w:outlineLvl w:val="4"/>
    </w:pPr>
    <w:rPr>
      <w:rFonts w:asciiTheme="majorHAnsi" w:eastAsiaTheme="majorEastAsia" w:hAnsiTheme="majorHAnsi" w:cstheme="majorBidi"/>
      <w:sz w:val="24"/>
      <w:szCs w:val="24"/>
    </w:rPr>
  </w:style>
  <w:style w:type="paragraph" w:styleId="Ttulo6">
    <w:name w:val="heading 6"/>
    <w:basedOn w:val="Normal"/>
    <w:next w:val="Normal"/>
    <w:link w:val="Ttulo6Carter"/>
    <w:uiPriority w:val="9"/>
    <w:semiHidden/>
    <w:unhideWhenUsed/>
    <w:qFormat/>
    <w:rsid w:val="0003436A"/>
    <w:pPr>
      <w:keepNext/>
      <w:keepLines/>
      <w:spacing w:before="80" w:after="0" w:line="240" w:lineRule="auto"/>
      <w:outlineLvl w:val="5"/>
    </w:pPr>
    <w:rPr>
      <w:rFonts w:asciiTheme="majorHAnsi" w:eastAsiaTheme="majorEastAsia" w:hAnsiTheme="majorHAnsi" w:cstheme="majorBidi"/>
      <w:i/>
      <w:iCs/>
      <w:sz w:val="24"/>
      <w:szCs w:val="24"/>
    </w:rPr>
  </w:style>
  <w:style w:type="paragraph" w:styleId="Ttulo7">
    <w:name w:val="heading 7"/>
    <w:basedOn w:val="Normal"/>
    <w:next w:val="Normal"/>
    <w:link w:val="Ttulo7Carter"/>
    <w:uiPriority w:val="9"/>
    <w:semiHidden/>
    <w:unhideWhenUsed/>
    <w:qFormat/>
    <w:rsid w:val="0003436A"/>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tulo8">
    <w:name w:val="heading 8"/>
    <w:basedOn w:val="Normal"/>
    <w:next w:val="Normal"/>
    <w:link w:val="Ttulo8Carter"/>
    <w:uiPriority w:val="9"/>
    <w:semiHidden/>
    <w:unhideWhenUsed/>
    <w:qFormat/>
    <w:rsid w:val="0003436A"/>
    <w:pPr>
      <w:keepNext/>
      <w:keepLines/>
      <w:spacing w:before="80" w:after="0" w:line="240" w:lineRule="auto"/>
      <w:outlineLvl w:val="7"/>
    </w:pPr>
    <w:rPr>
      <w:rFonts w:asciiTheme="majorHAnsi" w:eastAsiaTheme="majorEastAsia" w:hAnsiTheme="majorHAnsi" w:cstheme="majorBidi"/>
      <w:caps/>
    </w:rPr>
  </w:style>
  <w:style w:type="paragraph" w:styleId="Ttulo9">
    <w:name w:val="heading 9"/>
    <w:basedOn w:val="Normal"/>
    <w:next w:val="Normal"/>
    <w:link w:val="Ttulo9Carter"/>
    <w:uiPriority w:val="9"/>
    <w:semiHidden/>
    <w:unhideWhenUsed/>
    <w:qFormat/>
    <w:rsid w:val="0003436A"/>
    <w:pPr>
      <w:keepNext/>
      <w:keepLines/>
      <w:spacing w:before="80" w:after="0" w:line="240" w:lineRule="auto"/>
      <w:outlineLvl w:val="8"/>
    </w:pPr>
    <w:rPr>
      <w:rFonts w:asciiTheme="majorHAnsi" w:eastAsiaTheme="majorEastAsia" w:hAnsiTheme="majorHAnsi" w:cstheme="majorBidi"/>
      <w:i/>
      <w:iCs/>
      <w:caps/>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iperligao">
    <w:name w:val="Hyperlink"/>
    <w:uiPriority w:val="99"/>
    <w:rPr>
      <w:color w:val="0000FF"/>
      <w:u w:val="single"/>
    </w:rPr>
  </w:style>
  <w:style w:type="character" w:styleId="Hiperligaovisitada">
    <w:name w:val="FollowedHyperlink"/>
    <w:rPr>
      <w:color w:val="800080"/>
      <w:u w:val="single"/>
    </w:rPr>
  </w:style>
  <w:style w:type="paragraph" w:customStyle="1" w:styleId="BodyText1">
    <w:name w:val="Body Text1"/>
    <w:basedOn w:val="Normal"/>
    <w:link w:val="BodyTextChar"/>
  </w:style>
  <w:style w:type="character" w:customStyle="1" w:styleId="Ttulo1Carter">
    <w:name w:val="Título 1 Caráter"/>
    <w:basedOn w:val="Tipodeletrapredefinidodopargrafo"/>
    <w:link w:val="Ttulo1"/>
    <w:uiPriority w:val="9"/>
    <w:rsid w:val="0003436A"/>
    <w:rPr>
      <w:rFonts w:asciiTheme="majorHAnsi" w:eastAsiaTheme="majorEastAsia" w:hAnsiTheme="majorHAnsi" w:cstheme="majorBidi"/>
      <w:caps/>
      <w:color w:val="C0504D" w:themeColor="accent2"/>
      <w:spacing w:val="10"/>
      <w:sz w:val="36"/>
      <w:szCs w:val="36"/>
    </w:rPr>
  </w:style>
  <w:style w:type="character" w:customStyle="1" w:styleId="Ttulo2Carter">
    <w:name w:val="Título 2 Caráter"/>
    <w:basedOn w:val="Tipodeletrapredefinidodopargrafo"/>
    <w:link w:val="Ttulo2"/>
    <w:uiPriority w:val="9"/>
    <w:rsid w:val="00BD4E37"/>
    <w:rPr>
      <w:rFonts w:asciiTheme="majorHAnsi" w:eastAsiaTheme="majorEastAsia" w:hAnsiTheme="majorHAnsi" w:cstheme="majorBidi"/>
      <w:color w:val="4F81BD" w:themeColor="accent1"/>
      <w:sz w:val="28"/>
      <w:szCs w:val="36"/>
    </w:rPr>
  </w:style>
  <w:style w:type="paragraph" w:styleId="Cabealho">
    <w:name w:val="header"/>
    <w:basedOn w:val="Normal"/>
    <w:link w:val="CabealhoCarter"/>
    <w:uiPriority w:val="99"/>
    <w:pPr>
      <w:tabs>
        <w:tab w:val="center" w:pos="4320"/>
        <w:tab w:val="right" w:pos="8640"/>
      </w:tabs>
    </w:pPr>
    <w:rPr>
      <w:rFonts w:cs="Times New Roman"/>
    </w:rPr>
  </w:style>
  <w:style w:type="character" w:customStyle="1" w:styleId="CabealhoCarter">
    <w:name w:val="Cabeçalho Caráter"/>
    <w:link w:val="Cabealho"/>
    <w:uiPriority w:val="99"/>
    <w:rPr>
      <w:rFonts w:cs="Times , serif"/>
      <w:sz w:val="24"/>
      <w:szCs w:val="24"/>
    </w:rPr>
  </w:style>
  <w:style w:type="paragraph" w:styleId="Rodap">
    <w:name w:val="footer"/>
    <w:basedOn w:val="Normal"/>
    <w:link w:val="RodapCarter"/>
    <w:uiPriority w:val="99"/>
    <w:pPr>
      <w:tabs>
        <w:tab w:val="center" w:pos="4320"/>
        <w:tab w:val="right" w:pos="8640"/>
      </w:tabs>
    </w:pPr>
  </w:style>
  <w:style w:type="character" w:customStyle="1" w:styleId="RodapCarter">
    <w:name w:val="Rodapé Caráter"/>
    <w:link w:val="Rodap"/>
    <w:uiPriority w:val="99"/>
    <w:rPr>
      <w:rFonts w:cs="Times , serif"/>
      <w:sz w:val="24"/>
      <w:szCs w:val="24"/>
    </w:rPr>
  </w:style>
  <w:style w:type="paragraph" w:styleId="Corpodetexto">
    <w:name w:val="Body Text"/>
    <w:basedOn w:val="Normal"/>
    <w:link w:val="CorpodetextoCarter"/>
    <w:pPr>
      <w:spacing w:line="480" w:lineRule="auto"/>
      <w:ind w:firstLine="540"/>
    </w:pPr>
    <w:rPr>
      <w:rFonts w:cs="Times New Roman"/>
    </w:rPr>
  </w:style>
  <w:style w:type="character" w:customStyle="1" w:styleId="CorpodetextoCarter">
    <w:name w:val="Corpo de texto Caráter"/>
    <w:link w:val="Corpodetexto"/>
    <w:rPr>
      <w:rFonts w:cs="Times , serif"/>
      <w:sz w:val="24"/>
      <w:szCs w:val="24"/>
    </w:rPr>
  </w:style>
  <w:style w:type="character" w:customStyle="1" w:styleId="TextodeblocoCarcter">
    <w:name w:val="Texto de bloco Carácter"/>
    <w:link w:val="BlockText1"/>
    <w:locked/>
    <w:rPr>
      <w:sz w:val="24"/>
      <w:lang w:val="pt-PT" w:eastAsia="pt-PT" w:bidi="pt-PT"/>
    </w:rPr>
  </w:style>
  <w:style w:type="paragraph" w:styleId="Textodebloco">
    <w:name w:val="Block Text"/>
    <w:basedOn w:val="BodyText1"/>
    <w:pPr>
      <w:spacing w:line="480" w:lineRule="auto"/>
    </w:pPr>
    <w:rPr>
      <w:rFonts w:cs="Times New Roman"/>
    </w:rPr>
  </w:style>
  <w:style w:type="paragraph" w:customStyle="1" w:styleId="Numberedlist">
    <w:name w:val="Numbered list"/>
    <w:basedOn w:val="Normal"/>
    <w:pPr>
      <w:numPr>
        <w:numId w:val="2"/>
      </w:numPr>
      <w:spacing w:line="480" w:lineRule="auto"/>
    </w:pPr>
    <w:rPr>
      <w:rFonts w:cs="Times New Roman"/>
      <w:lang w:bidi="pt-PT"/>
    </w:rPr>
  </w:style>
  <w:style w:type="paragraph" w:customStyle="1" w:styleId="Quotation">
    <w:name w:val="Quotation"/>
    <w:basedOn w:val="BodyText1"/>
    <w:pPr>
      <w:spacing w:line="480" w:lineRule="auto"/>
      <w:ind w:left="547"/>
    </w:pPr>
    <w:rPr>
      <w:rFonts w:cs="Times New Roman"/>
      <w:lang w:bidi="pt-PT"/>
    </w:rPr>
  </w:style>
  <w:style w:type="paragraph" w:customStyle="1" w:styleId="Reference">
    <w:name w:val="Reference"/>
    <w:basedOn w:val="BodyText1"/>
    <w:pPr>
      <w:spacing w:line="480" w:lineRule="auto"/>
      <w:ind w:left="547" w:hanging="547"/>
    </w:pPr>
    <w:rPr>
      <w:rFonts w:cs="Times New Roman"/>
      <w:lang w:bidi="pt-PT"/>
    </w:rPr>
  </w:style>
  <w:style w:type="paragraph" w:customStyle="1" w:styleId="Heading11">
    <w:name w:val="Heading 11"/>
    <w:basedOn w:val="Normal"/>
    <w:link w:val="Heading1Char"/>
  </w:style>
  <w:style w:type="character" w:customStyle="1" w:styleId="Heading1Char">
    <w:name w:val="Heading 1 Char"/>
    <w:link w:val="Heading11"/>
    <w:uiPriority w:val="9"/>
    <w:locked/>
    <w:rPr>
      <w:sz w:val="24"/>
      <w:lang w:val="pt-PT" w:eastAsia="pt-PT" w:bidi="pt-PT"/>
    </w:rPr>
  </w:style>
  <w:style w:type="character" w:customStyle="1" w:styleId="BodyTextChar">
    <w:name w:val="Body Text Char"/>
    <w:link w:val="BodyText1"/>
    <w:locked/>
    <w:rPr>
      <w:sz w:val="24"/>
      <w:lang w:val="pt-PT" w:eastAsia="pt-PT" w:bidi="pt-PT"/>
    </w:rPr>
  </w:style>
  <w:style w:type="paragraph" w:customStyle="1" w:styleId="BlockText1">
    <w:name w:val="Block Text1"/>
    <w:basedOn w:val="Normal"/>
    <w:link w:val="TextodeblocoCarcter"/>
  </w:style>
  <w:style w:type="table" w:customStyle="1" w:styleId="TableNormal1">
    <w:name w:val="Table Normal1"/>
    <w:semiHidden/>
    <w:rPr>
      <w:rFonts w:cs="Times , serif"/>
      <w:lang w:bidi="pt-PT"/>
    </w:rPr>
    <w:tblPr>
      <w:tblCellMar>
        <w:top w:w="0" w:type="dxa"/>
        <w:left w:w="108" w:type="dxa"/>
        <w:bottom w:w="0" w:type="dxa"/>
        <w:right w:w="108" w:type="dxa"/>
      </w:tblCellMar>
    </w:tblPr>
  </w:style>
  <w:style w:type="character" w:styleId="Nmerodepgina">
    <w:name w:val="page number"/>
    <w:basedOn w:val="Tipodeletrapredefinidodopargrafo"/>
    <w:uiPriority w:val="99"/>
    <w:unhideWhenUsed/>
  </w:style>
  <w:style w:type="paragraph" w:styleId="Ttulo">
    <w:name w:val="Title"/>
    <w:basedOn w:val="Normal"/>
    <w:next w:val="Normal"/>
    <w:link w:val="TtuloCarter"/>
    <w:uiPriority w:val="10"/>
    <w:qFormat/>
    <w:rsid w:val="0003436A"/>
    <w:pPr>
      <w:spacing w:after="0" w:line="240" w:lineRule="auto"/>
      <w:contextualSpacing/>
    </w:pPr>
    <w:rPr>
      <w:rFonts w:asciiTheme="majorHAnsi" w:eastAsiaTheme="majorEastAsia" w:hAnsiTheme="majorHAnsi" w:cstheme="majorBidi"/>
      <w:caps/>
      <w:spacing w:val="40"/>
      <w:sz w:val="76"/>
      <w:szCs w:val="76"/>
    </w:rPr>
  </w:style>
  <w:style w:type="character" w:customStyle="1" w:styleId="TtuloCarter">
    <w:name w:val="Título Caráter"/>
    <w:basedOn w:val="Tipodeletrapredefinidodopargrafo"/>
    <w:link w:val="Ttulo"/>
    <w:uiPriority w:val="10"/>
    <w:rsid w:val="0003436A"/>
    <w:rPr>
      <w:rFonts w:asciiTheme="majorHAnsi" w:eastAsiaTheme="majorEastAsia" w:hAnsiTheme="majorHAnsi" w:cstheme="majorBidi"/>
      <w:caps/>
      <w:spacing w:val="40"/>
      <w:sz w:val="76"/>
      <w:szCs w:val="76"/>
    </w:rPr>
  </w:style>
  <w:style w:type="table" w:styleId="TabelacomGrelha">
    <w:name w:val="Table Grid"/>
    <w:basedOn w:val="Tabelanormal"/>
    <w:rsid w:val="00E320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mEspaamentoCarter">
    <w:name w:val="Sem Espaçamento Caráter"/>
    <w:link w:val="SemEspaamento"/>
    <w:uiPriority w:val="1"/>
    <w:locked/>
    <w:rsid w:val="00E32082"/>
  </w:style>
  <w:style w:type="paragraph" w:styleId="SemEspaamento">
    <w:name w:val="No Spacing"/>
    <w:link w:val="SemEspaamentoCarter"/>
    <w:uiPriority w:val="1"/>
    <w:qFormat/>
    <w:rsid w:val="0003436A"/>
    <w:pPr>
      <w:spacing w:after="0" w:line="240" w:lineRule="auto"/>
    </w:pPr>
  </w:style>
  <w:style w:type="paragraph" w:styleId="Cabealhodondice">
    <w:name w:val="TOC Heading"/>
    <w:basedOn w:val="Ttulo1"/>
    <w:next w:val="Normal"/>
    <w:uiPriority w:val="39"/>
    <w:unhideWhenUsed/>
    <w:qFormat/>
    <w:rsid w:val="0003436A"/>
    <w:pPr>
      <w:outlineLvl w:val="9"/>
    </w:pPr>
  </w:style>
  <w:style w:type="paragraph" w:styleId="ndice1">
    <w:name w:val="toc 1"/>
    <w:basedOn w:val="Normal"/>
    <w:next w:val="Normal"/>
    <w:autoRedefine/>
    <w:uiPriority w:val="39"/>
    <w:rsid w:val="004A6F4A"/>
  </w:style>
  <w:style w:type="paragraph" w:styleId="ndice2">
    <w:name w:val="toc 2"/>
    <w:basedOn w:val="Normal"/>
    <w:next w:val="Normal"/>
    <w:autoRedefine/>
    <w:uiPriority w:val="39"/>
    <w:rsid w:val="004A6F4A"/>
    <w:pPr>
      <w:ind w:left="240"/>
    </w:pPr>
  </w:style>
  <w:style w:type="paragraph" w:styleId="PargrafodaLista">
    <w:name w:val="List Paragraph"/>
    <w:basedOn w:val="Normal"/>
    <w:uiPriority w:val="34"/>
    <w:qFormat/>
    <w:rsid w:val="00964655"/>
    <w:pPr>
      <w:ind w:left="720"/>
      <w:contextualSpacing/>
    </w:pPr>
  </w:style>
  <w:style w:type="paragraph" w:styleId="Textodebalo">
    <w:name w:val="Balloon Text"/>
    <w:basedOn w:val="Normal"/>
    <w:link w:val="TextodebaloCarter"/>
    <w:rsid w:val="003B263F"/>
    <w:rPr>
      <w:rFonts w:ascii="Tahoma" w:hAnsi="Tahoma" w:cs="Tahoma"/>
      <w:sz w:val="16"/>
      <w:szCs w:val="16"/>
    </w:rPr>
  </w:style>
  <w:style w:type="character" w:customStyle="1" w:styleId="TextodebaloCarter">
    <w:name w:val="Texto de balão Caráter"/>
    <w:link w:val="Textodebalo"/>
    <w:rsid w:val="003B263F"/>
    <w:rPr>
      <w:rFonts w:ascii="Tahoma" w:hAnsi="Tahoma" w:cs="Tahoma"/>
      <w:sz w:val="16"/>
      <w:szCs w:val="16"/>
    </w:rPr>
  </w:style>
  <w:style w:type="character" w:styleId="Refdecomentrio">
    <w:name w:val="annotation reference"/>
    <w:basedOn w:val="Tipodeletrapredefinidodopargrafo"/>
    <w:semiHidden/>
    <w:unhideWhenUsed/>
    <w:rsid w:val="00C811F8"/>
    <w:rPr>
      <w:sz w:val="16"/>
      <w:szCs w:val="16"/>
    </w:rPr>
  </w:style>
  <w:style w:type="paragraph" w:styleId="Textodecomentrio">
    <w:name w:val="annotation text"/>
    <w:basedOn w:val="Normal"/>
    <w:link w:val="TextodecomentrioCarter"/>
    <w:semiHidden/>
    <w:unhideWhenUsed/>
    <w:rsid w:val="00C811F8"/>
    <w:pPr>
      <w:spacing w:line="240" w:lineRule="auto"/>
    </w:pPr>
    <w:rPr>
      <w:sz w:val="20"/>
      <w:szCs w:val="20"/>
    </w:rPr>
  </w:style>
  <w:style w:type="character" w:customStyle="1" w:styleId="TextodecomentrioCarter">
    <w:name w:val="Texto de comentário Caráter"/>
    <w:basedOn w:val="Tipodeletrapredefinidodopargrafo"/>
    <w:link w:val="Textodecomentrio"/>
    <w:semiHidden/>
    <w:rsid w:val="00C811F8"/>
    <w:rPr>
      <w:rFonts w:ascii="Calibri" w:hAnsi="Calibri" w:cs="Times , serif"/>
    </w:rPr>
  </w:style>
  <w:style w:type="paragraph" w:styleId="Assuntodecomentrio">
    <w:name w:val="annotation subject"/>
    <w:basedOn w:val="Textodecomentrio"/>
    <w:next w:val="Textodecomentrio"/>
    <w:link w:val="AssuntodecomentrioCarter"/>
    <w:semiHidden/>
    <w:unhideWhenUsed/>
    <w:rsid w:val="00C811F8"/>
    <w:rPr>
      <w:b/>
      <w:bCs/>
    </w:rPr>
  </w:style>
  <w:style w:type="character" w:customStyle="1" w:styleId="AssuntodecomentrioCarter">
    <w:name w:val="Assunto de comentário Caráter"/>
    <w:basedOn w:val="TextodecomentrioCarter"/>
    <w:link w:val="Assuntodecomentrio"/>
    <w:semiHidden/>
    <w:rsid w:val="00C811F8"/>
    <w:rPr>
      <w:rFonts w:ascii="Calibri" w:hAnsi="Calibri" w:cs="Times , serif"/>
      <w:b/>
      <w:bCs/>
    </w:rPr>
  </w:style>
  <w:style w:type="paragraph" w:styleId="Reviso">
    <w:name w:val="Revision"/>
    <w:hidden/>
    <w:uiPriority w:val="99"/>
    <w:semiHidden/>
    <w:rsid w:val="003B49DE"/>
    <w:rPr>
      <w:rFonts w:ascii="Calibri" w:hAnsi="Calibri" w:cs="Times , serif"/>
      <w:sz w:val="22"/>
      <w:szCs w:val="24"/>
    </w:rPr>
  </w:style>
  <w:style w:type="character" w:styleId="TextodoMarcadordePosio">
    <w:name w:val="Placeholder Text"/>
    <w:basedOn w:val="Tipodeletrapredefinidodopargrafo"/>
    <w:uiPriority w:val="99"/>
    <w:semiHidden/>
    <w:rsid w:val="001935FD"/>
    <w:rPr>
      <w:color w:val="808080"/>
    </w:rPr>
  </w:style>
  <w:style w:type="paragraph" w:styleId="Textodenotaderodap">
    <w:name w:val="footnote text"/>
    <w:basedOn w:val="Normal"/>
    <w:link w:val="TextodenotaderodapCarter"/>
    <w:semiHidden/>
    <w:unhideWhenUsed/>
    <w:rsid w:val="005636B6"/>
    <w:pPr>
      <w:spacing w:line="240" w:lineRule="auto"/>
    </w:pPr>
    <w:rPr>
      <w:sz w:val="20"/>
      <w:szCs w:val="20"/>
    </w:rPr>
  </w:style>
  <w:style w:type="character" w:customStyle="1" w:styleId="TextodenotaderodapCarter">
    <w:name w:val="Texto de nota de rodapé Caráter"/>
    <w:basedOn w:val="Tipodeletrapredefinidodopargrafo"/>
    <w:link w:val="Textodenotaderodap"/>
    <w:semiHidden/>
    <w:rsid w:val="005636B6"/>
    <w:rPr>
      <w:rFonts w:ascii="Calibri" w:hAnsi="Calibri" w:cs="Times , serif"/>
    </w:rPr>
  </w:style>
  <w:style w:type="character" w:styleId="Refdenotaderodap">
    <w:name w:val="footnote reference"/>
    <w:basedOn w:val="Tipodeletrapredefinidodopargrafo"/>
    <w:semiHidden/>
    <w:unhideWhenUsed/>
    <w:rsid w:val="005636B6"/>
    <w:rPr>
      <w:vertAlign w:val="superscript"/>
    </w:rPr>
  </w:style>
  <w:style w:type="character" w:styleId="MenoNoResolvida">
    <w:name w:val="Unresolved Mention"/>
    <w:basedOn w:val="Tipodeletrapredefinidodopargrafo"/>
    <w:uiPriority w:val="99"/>
    <w:semiHidden/>
    <w:unhideWhenUsed/>
    <w:rsid w:val="004B386B"/>
    <w:rPr>
      <w:color w:val="605E5C"/>
      <w:shd w:val="clear" w:color="auto" w:fill="E1DFDD"/>
    </w:rPr>
  </w:style>
  <w:style w:type="character" w:customStyle="1" w:styleId="Ttulo3Carter">
    <w:name w:val="Título 3 Caráter"/>
    <w:basedOn w:val="Tipodeletrapredefinidodopargrafo"/>
    <w:link w:val="Ttulo3"/>
    <w:uiPriority w:val="9"/>
    <w:semiHidden/>
    <w:rsid w:val="0003436A"/>
    <w:rPr>
      <w:rFonts w:asciiTheme="majorHAnsi" w:eastAsiaTheme="majorEastAsia" w:hAnsiTheme="majorHAnsi" w:cstheme="majorBidi"/>
      <w:caps/>
      <w:sz w:val="28"/>
      <w:szCs w:val="28"/>
    </w:rPr>
  </w:style>
  <w:style w:type="character" w:customStyle="1" w:styleId="Ttulo4Carter">
    <w:name w:val="Título 4 Caráter"/>
    <w:basedOn w:val="Tipodeletrapredefinidodopargrafo"/>
    <w:link w:val="Ttulo4"/>
    <w:uiPriority w:val="9"/>
    <w:semiHidden/>
    <w:rsid w:val="0003436A"/>
    <w:rPr>
      <w:rFonts w:asciiTheme="majorHAnsi" w:eastAsiaTheme="majorEastAsia" w:hAnsiTheme="majorHAnsi" w:cstheme="majorBidi"/>
      <w:i/>
      <w:iCs/>
      <w:sz w:val="28"/>
      <w:szCs w:val="28"/>
    </w:rPr>
  </w:style>
  <w:style w:type="character" w:customStyle="1" w:styleId="Ttulo5Carter">
    <w:name w:val="Título 5 Caráter"/>
    <w:basedOn w:val="Tipodeletrapredefinidodopargrafo"/>
    <w:link w:val="Ttulo5"/>
    <w:uiPriority w:val="9"/>
    <w:semiHidden/>
    <w:rsid w:val="0003436A"/>
    <w:rPr>
      <w:rFonts w:asciiTheme="majorHAnsi" w:eastAsiaTheme="majorEastAsia" w:hAnsiTheme="majorHAnsi" w:cstheme="majorBidi"/>
      <w:sz w:val="24"/>
      <w:szCs w:val="24"/>
    </w:rPr>
  </w:style>
  <w:style w:type="character" w:customStyle="1" w:styleId="Ttulo6Carter">
    <w:name w:val="Título 6 Caráter"/>
    <w:basedOn w:val="Tipodeletrapredefinidodopargrafo"/>
    <w:link w:val="Ttulo6"/>
    <w:uiPriority w:val="9"/>
    <w:semiHidden/>
    <w:rsid w:val="0003436A"/>
    <w:rPr>
      <w:rFonts w:asciiTheme="majorHAnsi" w:eastAsiaTheme="majorEastAsia" w:hAnsiTheme="majorHAnsi" w:cstheme="majorBidi"/>
      <w:i/>
      <w:iCs/>
      <w:sz w:val="24"/>
      <w:szCs w:val="24"/>
    </w:rPr>
  </w:style>
  <w:style w:type="character" w:customStyle="1" w:styleId="Ttulo7Carter">
    <w:name w:val="Título 7 Caráter"/>
    <w:basedOn w:val="Tipodeletrapredefinidodopargrafo"/>
    <w:link w:val="Ttulo7"/>
    <w:uiPriority w:val="9"/>
    <w:semiHidden/>
    <w:rsid w:val="0003436A"/>
    <w:rPr>
      <w:rFonts w:asciiTheme="majorHAnsi" w:eastAsiaTheme="majorEastAsia" w:hAnsiTheme="majorHAnsi" w:cstheme="majorBidi"/>
      <w:color w:val="595959" w:themeColor="text1" w:themeTint="A6"/>
      <w:sz w:val="24"/>
      <w:szCs w:val="24"/>
    </w:rPr>
  </w:style>
  <w:style w:type="character" w:customStyle="1" w:styleId="Ttulo8Carter">
    <w:name w:val="Título 8 Caráter"/>
    <w:basedOn w:val="Tipodeletrapredefinidodopargrafo"/>
    <w:link w:val="Ttulo8"/>
    <w:uiPriority w:val="9"/>
    <w:semiHidden/>
    <w:rsid w:val="0003436A"/>
    <w:rPr>
      <w:rFonts w:asciiTheme="majorHAnsi" w:eastAsiaTheme="majorEastAsia" w:hAnsiTheme="majorHAnsi" w:cstheme="majorBidi"/>
      <w:caps/>
    </w:rPr>
  </w:style>
  <w:style w:type="character" w:customStyle="1" w:styleId="Ttulo9Carter">
    <w:name w:val="Título 9 Caráter"/>
    <w:basedOn w:val="Tipodeletrapredefinidodopargrafo"/>
    <w:link w:val="Ttulo9"/>
    <w:uiPriority w:val="9"/>
    <w:semiHidden/>
    <w:rsid w:val="0003436A"/>
    <w:rPr>
      <w:rFonts w:asciiTheme="majorHAnsi" w:eastAsiaTheme="majorEastAsia" w:hAnsiTheme="majorHAnsi" w:cstheme="majorBidi"/>
      <w:i/>
      <w:iCs/>
      <w:caps/>
    </w:rPr>
  </w:style>
  <w:style w:type="paragraph" w:styleId="Legenda">
    <w:name w:val="caption"/>
    <w:basedOn w:val="Normal"/>
    <w:next w:val="Normal"/>
    <w:uiPriority w:val="35"/>
    <w:unhideWhenUsed/>
    <w:qFormat/>
    <w:rsid w:val="00D86620"/>
    <w:pPr>
      <w:spacing w:line="240" w:lineRule="auto"/>
      <w:jc w:val="center"/>
    </w:pPr>
    <w:rPr>
      <w:b/>
      <w:bCs/>
      <w:i/>
      <w:color w:val="C0504D" w:themeColor="accent2"/>
      <w:spacing w:val="10"/>
      <w:sz w:val="18"/>
      <w:szCs w:val="16"/>
    </w:rPr>
  </w:style>
  <w:style w:type="paragraph" w:styleId="Subttulo">
    <w:name w:val="Subtitle"/>
    <w:basedOn w:val="Normal"/>
    <w:next w:val="Normal"/>
    <w:link w:val="SubttuloCarter"/>
    <w:uiPriority w:val="11"/>
    <w:qFormat/>
    <w:rsid w:val="0003436A"/>
    <w:pPr>
      <w:numPr>
        <w:ilvl w:val="1"/>
      </w:numPr>
      <w:spacing w:after="240"/>
    </w:pPr>
    <w:rPr>
      <w:color w:val="000000" w:themeColor="text1"/>
      <w:sz w:val="24"/>
      <w:szCs w:val="24"/>
    </w:rPr>
  </w:style>
  <w:style w:type="character" w:customStyle="1" w:styleId="SubttuloCarter">
    <w:name w:val="Subtítulo Caráter"/>
    <w:basedOn w:val="Tipodeletrapredefinidodopargrafo"/>
    <w:link w:val="Subttulo"/>
    <w:uiPriority w:val="11"/>
    <w:rsid w:val="0003436A"/>
    <w:rPr>
      <w:color w:val="000000" w:themeColor="text1"/>
      <w:sz w:val="24"/>
      <w:szCs w:val="24"/>
    </w:rPr>
  </w:style>
  <w:style w:type="character" w:styleId="Forte">
    <w:name w:val="Strong"/>
    <w:basedOn w:val="Tipodeletrapredefinidodopargrafo"/>
    <w:uiPriority w:val="22"/>
    <w:qFormat/>
    <w:rsid w:val="0003436A"/>
    <w:rPr>
      <w:rFonts w:asciiTheme="minorHAnsi" w:eastAsiaTheme="minorEastAsia" w:hAnsiTheme="minorHAnsi" w:cstheme="minorBidi"/>
      <w:b/>
      <w:bCs/>
      <w:spacing w:val="0"/>
      <w:w w:val="100"/>
      <w:position w:val="0"/>
      <w:sz w:val="20"/>
      <w:szCs w:val="20"/>
    </w:rPr>
  </w:style>
  <w:style w:type="character" w:styleId="nfase">
    <w:name w:val="Emphasis"/>
    <w:basedOn w:val="Tipodeletrapredefinidodopargrafo"/>
    <w:uiPriority w:val="20"/>
    <w:qFormat/>
    <w:rsid w:val="0003436A"/>
    <w:rPr>
      <w:rFonts w:asciiTheme="minorHAnsi" w:eastAsiaTheme="minorEastAsia" w:hAnsiTheme="minorHAnsi" w:cstheme="minorBidi"/>
      <w:i/>
      <w:iCs/>
      <w:color w:val="943634" w:themeColor="accent2" w:themeShade="BF"/>
      <w:sz w:val="20"/>
      <w:szCs w:val="20"/>
    </w:rPr>
  </w:style>
  <w:style w:type="paragraph" w:styleId="Citao">
    <w:name w:val="Quote"/>
    <w:basedOn w:val="Normal"/>
    <w:next w:val="Normal"/>
    <w:link w:val="CitaoCarter"/>
    <w:uiPriority w:val="29"/>
    <w:qFormat/>
    <w:rsid w:val="0003436A"/>
    <w:pPr>
      <w:spacing w:before="160"/>
      <w:ind w:left="720"/>
    </w:pPr>
    <w:rPr>
      <w:rFonts w:asciiTheme="majorHAnsi" w:eastAsiaTheme="majorEastAsia" w:hAnsiTheme="majorHAnsi" w:cstheme="majorBidi"/>
      <w:sz w:val="24"/>
      <w:szCs w:val="24"/>
    </w:rPr>
  </w:style>
  <w:style w:type="character" w:customStyle="1" w:styleId="CitaoCarter">
    <w:name w:val="Citação Caráter"/>
    <w:basedOn w:val="Tipodeletrapredefinidodopargrafo"/>
    <w:link w:val="Citao"/>
    <w:uiPriority w:val="29"/>
    <w:rsid w:val="0003436A"/>
    <w:rPr>
      <w:rFonts w:asciiTheme="majorHAnsi" w:eastAsiaTheme="majorEastAsia" w:hAnsiTheme="majorHAnsi" w:cstheme="majorBidi"/>
      <w:sz w:val="24"/>
      <w:szCs w:val="24"/>
    </w:rPr>
  </w:style>
  <w:style w:type="paragraph" w:styleId="CitaoIntensa">
    <w:name w:val="Intense Quote"/>
    <w:basedOn w:val="Normal"/>
    <w:next w:val="Normal"/>
    <w:link w:val="CitaoIntensaCarter"/>
    <w:uiPriority w:val="30"/>
    <w:qFormat/>
    <w:rsid w:val="0003436A"/>
    <w:pPr>
      <w:spacing w:before="100" w:beforeAutospacing="1" w:after="240"/>
      <w:ind w:left="936" w:right="936"/>
      <w:jc w:val="center"/>
    </w:pPr>
    <w:rPr>
      <w:rFonts w:asciiTheme="majorHAnsi" w:eastAsiaTheme="majorEastAsia" w:hAnsiTheme="majorHAnsi" w:cstheme="majorBidi"/>
      <w:caps/>
      <w:color w:val="943634" w:themeColor="accent2" w:themeShade="BF"/>
      <w:spacing w:val="10"/>
      <w:sz w:val="28"/>
      <w:szCs w:val="28"/>
    </w:rPr>
  </w:style>
  <w:style w:type="character" w:customStyle="1" w:styleId="CitaoIntensaCarter">
    <w:name w:val="Citação Intensa Caráter"/>
    <w:basedOn w:val="Tipodeletrapredefinidodopargrafo"/>
    <w:link w:val="CitaoIntensa"/>
    <w:uiPriority w:val="30"/>
    <w:rsid w:val="0003436A"/>
    <w:rPr>
      <w:rFonts w:asciiTheme="majorHAnsi" w:eastAsiaTheme="majorEastAsia" w:hAnsiTheme="majorHAnsi" w:cstheme="majorBidi"/>
      <w:caps/>
      <w:color w:val="943634" w:themeColor="accent2" w:themeShade="BF"/>
      <w:spacing w:val="10"/>
      <w:sz w:val="28"/>
      <w:szCs w:val="28"/>
    </w:rPr>
  </w:style>
  <w:style w:type="character" w:styleId="nfaseDiscreta">
    <w:name w:val="Subtle Emphasis"/>
    <w:basedOn w:val="Tipodeletrapredefinidodopargrafo"/>
    <w:uiPriority w:val="19"/>
    <w:qFormat/>
    <w:rsid w:val="0003436A"/>
    <w:rPr>
      <w:i/>
      <w:iCs/>
      <w:color w:val="auto"/>
    </w:rPr>
  </w:style>
  <w:style w:type="character" w:styleId="nfaseIntensa">
    <w:name w:val="Intense Emphasis"/>
    <w:basedOn w:val="Tipodeletrapredefinidodopargrafo"/>
    <w:uiPriority w:val="21"/>
    <w:qFormat/>
    <w:rsid w:val="0003436A"/>
    <w:rPr>
      <w:rFonts w:asciiTheme="minorHAnsi" w:eastAsiaTheme="minorEastAsia" w:hAnsiTheme="minorHAnsi" w:cstheme="minorBidi"/>
      <w:b/>
      <w:bCs/>
      <w:i/>
      <w:iCs/>
      <w:color w:val="943634" w:themeColor="accent2" w:themeShade="BF"/>
      <w:spacing w:val="0"/>
      <w:w w:val="100"/>
      <w:position w:val="0"/>
      <w:sz w:val="20"/>
      <w:szCs w:val="20"/>
    </w:rPr>
  </w:style>
  <w:style w:type="character" w:styleId="RefernciaDiscreta">
    <w:name w:val="Subtle Reference"/>
    <w:basedOn w:val="Tipodeletrapredefinidodopargrafo"/>
    <w:uiPriority w:val="31"/>
    <w:qFormat/>
    <w:rsid w:val="0003436A"/>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efernciaIntensa">
    <w:name w:val="Intense Reference"/>
    <w:basedOn w:val="Tipodeletrapredefinidodopargrafo"/>
    <w:uiPriority w:val="32"/>
    <w:qFormat/>
    <w:rsid w:val="0003436A"/>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tulodoLivro">
    <w:name w:val="Book Title"/>
    <w:basedOn w:val="Tipodeletrapredefinidodopargrafo"/>
    <w:uiPriority w:val="33"/>
    <w:qFormat/>
    <w:rsid w:val="0003436A"/>
    <w:rPr>
      <w:rFonts w:asciiTheme="minorHAnsi" w:eastAsiaTheme="minorEastAsia" w:hAnsiTheme="minorHAnsi" w:cstheme="minorBidi"/>
      <w:b/>
      <w:bCs/>
      <w:i/>
      <w:iCs/>
      <w:caps w:val="0"/>
      <w:smallCaps w:val="0"/>
      <w:color w:val="auto"/>
      <w:spacing w:val="10"/>
      <w:w w:val="100"/>
      <w:sz w:val="20"/>
      <w:szCs w:val="20"/>
    </w:rPr>
  </w:style>
  <w:style w:type="paragraph" w:styleId="HTMLpr-formatado">
    <w:name w:val="HTML Preformatted"/>
    <w:basedOn w:val="Normal"/>
    <w:link w:val="HTMLpr-formatadoCarter"/>
    <w:uiPriority w:val="99"/>
    <w:semiHidden/>
    <w:unhideWhenUsed/>
    <w:rsid w:val="00A25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formatadoCarter">
    <w:name w:val="HTML pré-formatado Caráter"/>
    <w:basedOn w:val="Tipodeletrapredefinidodopargrafo"/>
    <w:link w:val="HTMLpr-formatado"/>
    <w:uiPriority w:val="99"/>
    <w:semiHidden/>
    <w:rsid w:val="00A25AD4"/>
    <w:rPr>
      <w:rFonts w:ascii="Courier New" w:eastAsia="Times New Roman" w:hAnsi="Courier New" w:cs="Courier New"/>
      <w:sz w:val="20"/>
      <w:szCs w:val="20"/>
    </w:rPr>
  </w:style>
  <w:style w:type="character" w:customStyle="1" w:styleId="bash">
    <w:name w:val="bash"/>
    <w:basedOn w:val="Tipodeletrapredefinidodopargrafo"/>
    <w:rsid w:val="00A25AD4"/>
  </w:style>
  <w:style w:type="character" w:customStyle="1" w:styleId="hljs-builtin">
    <w:name w:val="hljs-built_in"/>
    <w:basedOn w:val="Tipodeletrapredefinidodopargrafo"/>
    <w:rsid w:val="00A25A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0717">
      <w:bodyDiv w:val="1"/>
      <w:marLeft w:val="0"/>
      <w:marRight w:val="0"/>
      <w:marTop w:val="0"/>
      <w:marBottom w:val="0"/>
      <w:divBdr>
        <w:top w:val="none" w:sz="0" w:space="0" w:color="auto"/>
        <w:left w:val="none" w:sz="0" w:space="0" w:color="auto"/>
        <w:bottom w:val="none" w:sz="0" w:space="0" w:color="auto"/>
        <w:right w:val="none" w:sz="0" w:space="0" w:color="auto"/>
      </w:divBdr>
    </w:div>
    <w:div w:id="23791746">
      <w:bodyDiv w:val="1"/>
      <w:marLeft w:val="0"/>
      <w:marRight w:val="0"/>
      <w:marTop w:val="0"/>
      <w:marBottom w:val="0"/>
      <w:divBdr>
        <w:top w:val="none" w:sz="0" w:space="0" w:color="auto"/>
        <w:left w:val="none" w:sz="0" w:space="0" w:color="auto"/>
        <w:bottom w:val="none" w:sz="0" w:space="0" w:color="auto"/>
        <w:right w:val="none" w:sz="0" w:space="0" w:color="auto"/>
      </w:divBdr>
      <w:divsChild>
        <w:div w:id="544294256">
          <w:marLeft w:val="480"/>
          <w:marRight w:val="0"/>
          <w:marTop w:val="0"/>
          <w:marBottom w:val="0"/>
          <w:divBdr>
            <w:top w:val="none" w:sz="0" w:space="0" w:color="auto"/>
            <w:left w:val="none" w:sz="0" w:space="0" w:color="auto"/>
            <w:bottom w:val="none" w:sz="0" w:space="0" w:color="auto"/>
            <w:right w:val="none" w:sz="0" w:space="0" w:color="auto"/>
          </w:divBdr>
        </w:div>
        <w:div w:id="972826584">
          <w:marLeft w:val="480"/>
          <w:marRight w:val="0"/>
          <w:marTop w:val="0"/>
          <w:marBottom w:val="0"/>
          <w:divBdr>
            <w:top w:val="none" w:sz="0" w:space="0" w:color="auto"/>
            <w:left w:val="none" w:sz="0" w:space="0" w:color="auto"/>
            <w:bottom w:val="none" w:sz="0" w:space="0" w:color="auto"/>
            <w:right w:val="none" w:sz="0" w:space="0" w:color="auto"/>
          </w:divBdr>
        </w:div>
        <w:div w:id="1463577157">
          <w:marLeft w:val="480"/>
          <w:marRight w:val="0"/>
          <w:marTop w:val="0"/>
          <w:marBottom w:val="0"/>
          <w:divBdr>
            <w:top w:val="none" w:sz="0" w:space="0" w:color="auto"/>
            <w:left w:val="none" w:sz="0" w:space="0" w:color="auto"/>
            <w:bottom w:val="none" w:sz="0" w:space="0" w:color="auto"/>
            <w:right w:val="none" w:sz="0" w:space="0" w:color="auto"/>
          </w:divBdr>
        </w:div>
        <w:div w:id="1555389152">
          <w:marLeft w:val="480"/>
          <w:marRight w:val="0"/>
          <w:marTop w:val="0"/>
          <w:marBottom w:val="0"/>
          <w:divBdr>
            <w:top w:val="none" w:sz="0" w:space="0" w:color="auto"/>
            <w:left w:val="none" w:sz="0" w:space="0" w:color="auto"/>
            <w:bottom w:val="none" w:sz="0" w:space="0" w:color="auto"/>
            <w:right w:val="none" w:sz="0" w:space="0" w:color="auto"/>
          </w:divBdr>
        </w:div>
        <w:div w:id="1763600877">
          <w:marLeft w:val="480"/>
          <w:marRight w:val="0"/>
          <w:marTop w:val="0"/>
          <w:marBottom w:val="0"/>
          <w:divBdr>
            <w:top w:val="none" w:sz="0" w:space="0" w:color="auto"/>
            <w:left w:val="none" w:sz="0" w:space="0" w:color="auto"/>
            <w:bottom w:val="none" w:sz="0" w:space="0" w:color="auto"/>
            <w:right w:val="none" w:sz="0" w:space="0" w:color="auto"/>
          </w:divBdr>
        </w:div>
      </w:divsChild>
    </w:div>
    <w:div w:id="63728381">
      <w:bodyDiv w:val="1"/>
      <w:marLeft w:val="0"/>
      <w:marRight w:val="0"/>
      <w:marTop w:val="0"/>
      <w:marBottom w:val="0"/>
      <w:divBdr>
        <w:top w:val="none" w:sz="0" w:space="0" w:color="auto"/>
        <w:left w:val="none" w:sz="0" w:space="0" w:color="auto"/>
        <w:bottom w:val="none" w:sz="0" w:space="0" w:color="auto"/>
        <w:right w:val="none" w:sz="0" w:space="0" w:color="auto"/>
      </w:divBdr>
    </w:div>
    <w:div w:id="215557188">
      <w:bodyDiv w:val="1"/>
      <w:marLeft w:val="0"/>
      <w:marRight w:val="0"/>
      <w:marTop w:val="0"/>
      <w:marBottom w:val="0"/>
      <w:divBdr>
        <w:top w:val="none" w:sz="0" w:space="0" w:color="auto"/>
        <w:left w:val="none" w:sz="0" w:space="0" w:color="auto"/>
        <w:bottom w:val="none" w:sz="0" w:space="0" w:color="auto"/>
        <w:right w:val="none" w:sz="0" w:space="0" w:color="auto"/>
      </w:divBdr>
    </w:div>
    <w:div w:id="224797335">
      <w:bodyDiv w:val="1"/>
      <w:marLeft w:val="0"/>
      <w:marRight w:val="0"/>
      <w:marTop w:val="0"/>
      <w:marBottom w:val="0"/>
      <w:divBdr>
        <w:top w:val="none" w:sz="0" w:space="0" w:color="auto"/>
        <w:left w:val="none" w:sz="0" w:space="0" w:color="auto"/>
        <w:bottom w:val="none" w:sz="0" w:space="0" w:color="auto"/>
        <w:right w:val="none" w:sz="0" w:space="0" w:color="auto"/>
      </w:divBdr>
      <w:divsChild>
        <w:div w:id="68384756">
          <w:marLeft w:val="480"/>
          <w:marRight w:val="0"/>
          <w:marTop w:val="0"/>
          <w:marBottom w:val="0"/>
          <w:divBdr>
            <w:top w:val="none" w:sz="0" w:space="0" w:color="auto"/>
            <w:left w:val="none" w:sz="0" w:space="0" w:color="auto"/>
            <w:bottom w:val="none" w:sz="0" w:space="0" w:color="auto"/>
            <w:right w:val="none" w:sz="0" w:space="0" w:color="auto"/>
          </w:divBdr>
        </w:div>
        <w:div w:id="243689213">
          <w:marLeft w:val="480"/>
          <w:marRight w:val="0"/>
          <w:marTop w:val="0"/>
          <w:marBottom w:val="0"/>
          <w:divBdr>
            <w:top w:val="none" w:sz="0" w:space="0" w:color="auto"/>
            <w:left w:val="none" w:sz="0" w:space="0" w:color="auto"/>
            <w:bottom w:val="none" w:sz="0" w:space="0" w:color="auto"/>
            <w:right w:val="none" w:sz="0" w:space="0" w:color="auto"/>
          </w:divBdr>
        </w:div>
        <w:div w:id="685449191">
          <w:marLeft w:val="480"/>
          <w:marRight w:val="0"/>
          <w:marTop w:val="0"/>
          <w:marBottom w:val="0"/>
          <w:divBdr>
            <w:top w:val="none" w:sz="0" w:space="0" w:color="auto"/>
            <w:left w:val="none" w:sz="0" w:space="0" w:color="auto"/>
            <w:bottom w:val="none" w:sz="0" w:space="0" w:color="auto"/>
            <w:right w:val="none" w:sz="0" w:space="0" w:color="auto"/>
          </w:divBdr>
        </w:div>
        <w:div w:id="1692412995">
          <w:marLeft w:val="480"/>
          <w:marRight w:val="0"/>
          <w:marTop w:val="0"/>
          <w:marBottom w:val="0"/>
          <w:divBdr>
            <w:top w:val="none" w:sz="0" w:space="0" w:color="auto"/>
            <w:left w:val="none" w:sz="0" w:space="0" w:color="auto"/>
            <w:bottom w:val="none" w:sz="0" w:space="0" w:color="auto"/>
            <w:right w:val="none" w:sz="0" w:space="0" w:color="auto"/>
          </w:divBdr>
        </w:div>
      </w:divsChild>
    </w:div>
    <w:div w:id="284848781">
      <w:bodyDiv w:val="1"/>
      <w:marLeft w:val="0"/>
      <w:marRight w:val="0"/>
      <w:marTop w:val="0"/>
      <w:marBottom w:val="0"/>
      <w:divBdr>
        <w:top w:val="none" w:sz="0" w:space="0" w:color="auto"/>
        <w:left w:val="none" w:sz="0" w:space="0" w:color="auto"/>
        <w:bottom w:val="none" w:sz="0" w:space="0" w:color="auto"/>
        <w:right w:val="none" w:sz="0" w:space="0" w:color="auto"/>
      </w:divBdr>
      <w:divsChild>
        <w:div w:id="2321720">
          <w:marLeft w:val="480"/>
          <w:marRight w:val="0"/>
          <w:marTop w:val="0"/>
          <w:marBottom w:val="0"/>
          <w:divBdr>
            <w:top w:val="none" w:sz="0" w:space="0" w:color="auto"/>
            <w:left w:val="none" w:sz="0" w:space="0" w:color="auto"/>
            <w:bottom w:val="none" w:sz="0" w:space="0" w:color="auto"/>
            <w:right w:val="none" w:sz="0" w:space="0" w:color="auto"/>
          </w:divBdr>
        </w:div>
        <w:div w:id="173692923">
          <w:marLeft w:val="480"/>
          <w:marRight w:val="0"/>
          <w:marTop w:val="0"/>
          <w:marBottom w:val="0"/>
          <w:divBdr>
            <w:top w:val="none" w:sz="0" w:space="0" w:color="auto"/>
            <w:left w:val="none" w:sz="0" w:space="0" w:color="auto"/>
            <w:bottom w:val="none" w:sz="0" w:space="0" w:color="auto"/>
            <w:right w:val="none" w:sz="0" w:space="0" w:color="auto"/>
          </w:divBdr>
        </w:div>
        <w:div w:id="256182830">
          <w:marLeft w:val="480"/>
          <w:marRight w:val="0"/>
          <w:marTop w:val="0"/>
          <w:marBottom w:val="0"/>
          <w:divBdr>
            <w:top w:val="none" w:sz="0" w:space="0" w:color="auto"/>
            <w:left w:val="none" w:sz="0" w:space="0" w:color="auto"/>
            <w:bottom w:val="none" w:sz="0" w:space="0" w:color="auto"/>
            <w:right w:val="none" w:sz="0" w:space="0" w:color="auto"/>
          </w:divBdr>
        </w:div>
        <w:div w:id="316154234">
          <w:marLeft w:val="480"/>
          <w:marRight w:val="0"/>
          <w:marTop w:val="0"/>
          <w:marBottom w:val="0"/>
          <w:divBdr>
            <w:top w:val="none" w:sz="0" w:space="0" w:color="auto"/>
            <w:left w:val="none" w:sz="0" w:space="0" w:color="auto"/>
            <w:bottom w:val="none" w:sz="0" w:space="0" w:color="auto"/>
            <w:right w:val="none" w:sz="0" w:space="0" w:color="auto"/>
          </w:divBdr>
        </w:div>
        <w:div w:id="1269891663">
          <w:marLeft w:val="480"/>
          <w:marRight w:val="0"/>
          <w:marTop w:val="0"/>
          <w:marBottom w:val="0"/>
          <w:divBdr>
            <w:top w:val="none" w:sz="0" w:space="0" w:color="auto"/>
            <w:left w:val="none" w:sz="0" w:space="0" w:color="auto"/>
            <w:bottom w:val="none" w:sz="0" w:space="0" w:color="auto"/>
            <w:right w:val="none" w:sz="0" w:space="0" w:color="auto"/>
          </w:divBdr>
        </w:div>
        <w:div w:id="1324045872">
          <w:marLeft w:val="480"/>
          <w:marRight w:val="0"/>
          <w:marTop w:val="0"/>
          <w:marBottom w:val="0"/>
          <w:divBdr>
            <w:top w:val="none" w:sz="0" w:space="0" w:color="auto"/>
            <w:left w:val="none" w:sz="0" w:space="0" w:color="auto"/>
            <w:bottom w:val="none" w:sz="0" w:space="0" w:color="auto"/>
            <w:right w:val="none" w:sz="0" w:space="0" w:color="auto"/>
          </w:divBdr>
        </w:div>
      </w:divsChild>
    </w:div>
    <w:div w:id="286007127">
      <w:bodyDiv w:val="1"/>
      <w:marLeft w:val="0"/>
      <w:marRight w:val="0"/>
      <w:marTop w:val="0"/>
      <w:marBottom w:val="0"/>
      <w:divBdr>
        <w:top w:val="none" w:sz="0" w:space="0" w:color="auto"/>
        <w:left w:val="none" w:sz="0" w:space="0" w:color="auto"/>
        <w:bottom w:val="none" w:sz="0" w:space="0" w:color="auto"/>
        <w:right w:val="none" w:sz="0" w:space="0" w:color="auto"/>
      </w:divBdr>
    </w:div>
    <w:div w:id="324168819">
      <w:bodyDiv w:val="1"/>
      <w:marLeft w:val="0"/>
      <w:marRight w:val="0"/>
      <w:marTop w:val="0"/>
      <w:marBottom w:val="0"/>
      <w:divBdr>
        <w:top w:val="none" w:sz="0" w:space="0" w:color="auto"/>
        <w:left w:val="none" w:sz="0" w:space="0" w:color="auto"/>
        <w:bottom w:val="none" w:sz="0" w:space="0" w:color="auto"/>
        <w:right w:val="none" w:sz="0" w:space="0" w:color="auto"/>
      </w:divBdr>
    </w:div>
    <w:div w:id="325742289">
      <w:bodyDiv w:val="1"/>
      <w:marLeft w:val="0"/>
      <w:marRight w:val="0"/>
      <w:marTop w:val="0"/>
      <w:marBottom w:val="0"/>
      <w:divBdr>
        <w:top w:val="none" w:sz="0" w:space="0" w:color="auto"/>
        <w:left w:val="none" w:sz="0" w:space="0" w:color="auto"/>
        <w:bottom w:val="none" w:sz="0" w:space="0" w:color="auto"/>
        <w:right w:val="none" w:sz="0" w:space="0" w:color="auto"/>
      </w:divBdr>
    </w:div>
    <w:div w:id="347683459">
      <w:bodyDiv w:val="1"/>
      <w:marLeft w:val="0"/>
      <w:marRight w:val="0"/>
      <w:marTop w:val="0"/>
      <w:marBottom w:val="0"/>
      <w:divBdr>
        <w:top w:val="none" w:sz="0" w:space="0" w:color="auto"/>
        <w:left w:val="none" w:sz="0" w:space="0" w:color="auto"/>
        <w:bottom w:val="none" w:sz="0" w:space="0" w:color="auto"/>
        <w:right w:val="none" w:sz="0" w:space="0" w:color="auto"/>
      </w:divBdr>
    </w:div>
    <w:div w:id="412625541">
      <w:bodyDiv w:val="1"/>
      <w:marLeft w:val="0"/>
      <w:marRight w:val="0"/>
      <w:marTop w:val="0"/>
      <w:marBottom w:val="0"/>
      <w:divBdr>
        <w:top w:val="none" w:sz="0" w:space="0" w:color="auto"/>
        <w:left w:val="none" w:sz="0" w:space="0" w:color="auto"/>
        <w:bottom w:val="none" w:sz="0" w:space="0" w:color="auto"/>
        <w:right w:val="none" w:sz="0" w:space="0" w:color="auto"/>
      </w:divBdr>
    </w:div>
    <w:div w:id="496766848">
      <w:bodyDiv w:val="1"/>
      <w:marLeft w:val="0"/>
      <w:marRight w:val="0"/>
      <w:marTop w:val="0"/>
      <w:marBottom w:val="0"/>
      <w:divBdr>
        <w:top w:val="none" w:sz="0" w:space="0" w:color="auto"/>
        <w:left w:val="none" w:sz="0" w:space="0" w:color="auto"/>
        <w:bottom w:val="none" w:sz="0" w:space="0" w:color="auto"/>
        <w:right w:val="none" w:sz="0" w:space="0" w:color="auto"/>
      </w:divBdr>
    </w:div>
    <w:div w:id="613902307">
      <w:bodyDiv w:val="1"/>
      <w:marLeft w:val="0"/>
      <w:marRight w:val="0"/>
      <w:marTop w:val="0"/>
      <w:marBottom w:val="0"/>
      <w:divBdr>
        <w:top w:val="none" w:sz="0" w:space="0" w:color="auto"/>
        <w:left w:val="none" w:sz="0" w:space="0" w:color="auto"/>
        <w:bottom w:val="none" w:sz="0" w:space="0" w:color="auto"/>
        <w:right w:val="none" w:sz="0" w:space="0" w:color="auto"/>
      </w:divBdr>
      <w:divsChild>
        <w:div w:id="1129321488">
          <w:marLeft w:val="480"/>
          <w:marRight w:val="0"/>
          <w:marTop w:val="0"/>
          <w:marBottom w:val="0"/>
          <w:divBdr>
            <w:top w:val="none" w:sz="0" w:space="0" w:color="auto"/>
            <w:left w:val="none" w:sz="0" w:space="0" w:color="auto"/>
            <w:bottom w:val="none" w:sz="0" w:space="0" w:color="auto"/>
            <w:right w:val="none" w:sz="0" w:space="0" w:color="auto"/>
          </w:divBdr>
        </w:div>
        <w:div w:id="1624537623">
          <w:marLeft w:val="480"/>
          <w:marRight w:val="0"/>
          <w:marTop w:val="0"/>
          <w:marBottom w:val="0"/>
          <w:divBdr>
            <w:top w:val="none" w:sz="0" w:space="0" w:color="auto"/>
            <w:left w:val="none" w:sz="0" w:space="0" w:color="auto"/>
            <w:bottom w:val="none" w:sz="0" w:space="0" w:color="auto"/>
            <w:right w:val="none" w:sz="0" w:space="0" w:color="auto"/>
          </w:divBdr>
        </w:div>
        <w:div w:id="1624920308">
          <w:marLeft w:val="480"/>
          <w:marRight w:val="0"/>
          <w:marTop w:val="0"/>
          <w:marBottom w:val="0"/>
          <w:divBdr>
            <w:top w:val="none" w:sz="0" w:space="0" w:color="auto"/>
            <w:left w:val="none" w:sz="0" w:space="0" w:color="auto"/>
            <w:bottom w:val="none" w:sz="0" w:space="0" w:color="auto"/>
            <w:right w:val="none" w:sz="0" w:space="0" w:color="auto"/>
          </w:divBdr>
        </w:div>
      </w:divsChild>
    </w:div>
    <w:div w:id="642199945">
      <w:bodyDiv w:val="1"/>
      <w:marLeft w:val="0"/>
      <w:marRight w:val="0"/>
      <w:marTop w:val="0"/>
      <w:marBottom w:val="0"/>
      <w:divBdr>
        <w:top w:val="none" w:sz="0" w:space="0" w:color="auto"/>
        <w:left w:val="none" w:sz="0" w:space="0" w:color="auto"/>
        <w:bottom w:val="none" w:sz="0" w:space="0" w:color="auto"/>
        <w:right w:val="none" w:sz="0" w:space="0" w:color="auto"/>
      </w:divBdr>
    </w:div>
    <w:div w:id="830869707">
      <w:bodyDiv w:val="1"/>
      <w:marLeft w:val="0"/>
      <w:marRight w:val="0"/>
      <w:marTop w:val="0"/>
      <w:marBottom w:val="0"/>
      <w:divBdr>
        <w:top w:val="none" w:sz="0" w:space="0" w:color="auto"/>
        <w:left w:val="none" w:sz="0" w:space="0" w:color="auto"/>
        <w:bottom w:val="none" w:sz="0" w:space="0" w:color="auto"/>
        <w:right w:val="none" w:sz="0" w:space="0" w:color="auto"/>
      </w:divBdr>
    </w:div>
    <w:div w:id="860363145">
      <w:bodyDiv w:val="1"/>
      <w:marLeft w:val="0"/>
      <w:marRight w:val="0"/>
      <w:marTop w:val="0"/>
      <w:marBottom w:val="0"/>
      <w:divBdr>
        <w:top w:val="none" w:sz="0" w:space="0" w:color="auto"/>
        <w:left w:val="none" w:sz="0" w:space="0" w:color="auto"/>
        <w:bottom w:val="none" w:sz="0" w:space="0" w:color="auto"/>
        <w:right w:val="none" w:sz="0" w:space="0" w:color="auto"/>
      </w:divBdr>
      <w:divsChild>
        <w:div w:id="481122883">
          <w:marLeft w:val="480"/>
          <w:marRight w:val="0"/>
          <w:marTop w:val="0"/>
          <w:marBottom w:val="0"/>
          <w:divBdr>
            <w:top w:val="none" w:sz="0" w:space="0" w:color="auto"/>
            <w:left w:val="none" w:sz="0" w:space="0" w:color="auto"/>
            <w:bottom w:val="none" w:sz="0" w:space="0" w:color="auto"/>
            <w:right w:val="none" w:sz="0" w:space="0" w:color="auto"/>
          </w:divBdr>
        </w:div>
        <w:div w:id="1498039889">
          <w:marLeft w:val="480"/>
          <w:marRight w:val="0"/>
          <w:marTop w:val="0"/>
          <w:marBottom w:val="0"/>
          <w:divBdr>
            <w:top w:val="none" w:sz="0" w:space="0" w:color="auto"/>
            <w:left w:val="none" w:sz="0" w:space="0" w:color="auto"/>
            <w:bottom w:val="none" w:sz="0" w:space="0" w:color="auto"/>
            <w:right w:val="none" w:sz="0" w:space="0" w:color="auto"/>
          </w:divBdr>
        </w:div>
        <w:div w:id="1634406107">
          <w:marLeft w:val="480"/>
          <w:marRight w:val="0"/>
          <w:marTop w:val="0"/>
          <w:marBottom w:val="0"/>
          <w:divBdr>
            <w:top w:val="none" w:sz="0" w:space="0" w:color="auto"/>
            <w:left w:val="none" w:sz="0" w:space="0" w:color="auto"/>
            <w:bottom w:val="none" w:sz="0" w:space="0" w:color="auto"/>
            <w:right w:val="none" w:sz="0" w:space="0" w:color="auto"/>
          </w:divBdr>
        </w:div>
        <w:div w:id="2021277518">
          <w:marLeft w:val="480"/>
          <w:marRight w:val="0"/>
          <w:marTop w:val="0"/>
          <w:marBottom w:val="0"/>
          <w:divBdr>
            <w:top w:val="none" w:sz="0" w:space="0" w:color="auto"/>
            <w:left w:val="none" w:sz="0" w:space="0" w:color="auto"/>
            <w:bottom w:val="none" w:sz="0" w:space="0" w:color="auto"/>
            <w:right w:val="none" w:sz="0" w:space="0" w:color="auto"/>
          </w:divBdr>
        </w:div>
      </w:divsChild>
    </w:div>
    <w:div w:id="1090932108">
      <w:bodyDiv w:val="1"/>
      <w:marLeft w:val="0"/>
      <w:marRight w:val="0"/>
      <w:marTop w:val="0"/>
      <w:marBottom w:val="0"/>
      <w:divBdr>
        <w:top w:val="none" w:sz="0" w:space="0" w:color="auto"/>
        <w:left w:val="none" w:sz="0" w:space="0" w:color="auto"/>
        <w:bottom w:val="none" w:sz="0" w:space="0" w:color="auto"/>
        <w:right w:val="none" w:sz="0" w:space="0" w:color="auto"/>
      </w:divBdr>
      <w:divsChild>
        <w:div w:id="179511336">
          <w:marLeft w:val="480"/>
          <w:marRight w:val="0"/>
          <w:marTop w:val="0"/>
          <w:marBottom w:val="0"/>
          <w:divBdr>
            <w:top w:val="none" w:sz="0" w:space="0" w:color="auto"/>
            <w:left w:val="none" w:sz="0" w:space="0" w:color="auto"/>
            <w:bottom w:val="none" w:sz="0" w:space="0" w:color="auto"/>
            <w:right w:val="none" w:sz="0" w:space="0" w:color="auto"/>
          </w:divBdr>
        </w:div>
        <w:div w:id="1031880416">
          <w:marLeft w:val="480"/>
          <w:marRight w:val="0"/>
          <w:marTop w:val="0"/>
          <w:marBottom w:val="0"/>
          <w:divBdr>
            <w:top w:val="none" w:sz="0" w:space="0" w:color="auto"/>
            <w:left w:val="none" w:sz="0" w:space="0" w:color="auto"/>
            <w:bottom w:val="none" w:sz="0" w:space="0" w:color="auto"/>
            <w:right w:val="none" w:sz="0" w:space="0" w:color="auto"/>
          </w:divBdr>
        </w:div>
        <w:div w:id="1710573250">
          <w:marLeft w:val="480"/>
          <w:marRight w:val="0"/>
          <w:marTop w:val="0"/>
          <w:marBottom w:val="0"/>
          <w:divBdr>
            <w:top w:val="none" w:sz="0" w:space="0" w:color="auto"/>
            <w:left w:val="none" w:sz="0" w:space="0" w:color="auto"/>
            <w:bottom w:val="none" w:sz="0" w:space="0" w:color="auto"/>
            <w:right w:val="none" w:sz="0" w:space="0" w:color="auto"/>
          </w:divBdr>
        </w:div>
      </w:divsChild>
    </w:div>
    <w:div w:id="1237545248">
      <w:bodyDiv w:val="1"/>
      <w:marLeft w:val="0"/>
      <w:marRight w:val="0"/>
      <w:marTop w:val="0"/>
      <w:marBottom w:val="0"/>
      <w:divBdr>
        <w:top w:val="none" w:sz="0" w:space="0" w:color="auto"/>
        <w:left w:val="none" w:sz="0" w:space="0" w:color="auto"/>
        <w:bottom w:val="none" w:sz="0" w:space="0" w:color="auto"/>
        <w:right w:val="none" w:sz="0" w:space="0" w:color="auto"/>
      </w:divBdr>
      <w:divsChild>
        <w:div w:id="356856634">
          <w:marLeft w:val="480"/>
          <w:marRight w:val="0"/>
          <w:marTop w:val="0"/>
          <w:marBottom w:val="0"/>
          <w:divBdr>
            <w:top w:val="none" w:sz="0" w:space="0" w:color="auto"/>
            <w:left w:val="none" w:sz="0" w:space="0" w:color="auto"/>
            <w:bottom w:val="none" w:sz="0" w:space="0" w:color="auto"/>
            <w:right w:val="none" w:sz="0" w:space="0" w:color="auto"/>
          </w:divBdr>
        </w:div>
        <w:div w:id="956137230">
          <w:marLeft w:val="480"/>
          <w:marRight w:val="0"/>
          <w:marTop w:val="0"/>
          <w:marBottom w:val="0"/>
          <w:divBdr>
            <w:top w:val="none" w:sz="0" w:space="0" w:color="auto"/>
            <w:left w:val="none" w:sz="0" w:space="0" w:color="auto"/>
            <w:bottom w:val="none" w:sz="0" w:space="0" w:color="auto"/>
            <w:right w:val="none" w:sz="0" w:space="0" w:color="auto"/>
          </w:divBdr>
        </w:div>
        <w:div w:id="1064987247">
          <w:marLeft w:val="480"/>
          <w:marRight w:val="0"/>
          <w:marTop w:val="0"/>
          <w:marBottom w:val="0"/>
          <w:divBdr>
            <w:top w:val="none" w:sz="0" w:space="0" w:color="auto"/>
            <w:left w:val="none" w:sz="0" w:space="0" w:color="auto"/>
            <w:bottom w:val="none" w:sz="0" w:space="0" w:color="auto"/>
            <w:right w:val="none" w:sz="0" w:space="0" w:color="auto"/>
          </w:divBdr>
        </w:div>
        <w:div w:id="1979722962">
          <w:marLeft w:val="480"/>
          <w:marRight w:val="0"/>
          <w:marTop w:val="0"/>
          <w:marBottom w:val="0"/>
          <w:divBdr>
            <w:top w:val="none" w:sz="0" w:space="0" w:color="auto"/>
            <w:left w:val="none" w:sz="0" w:space="0" w:color="auto"/>
            <w:bottom w:val="none" w:sz="0" w:space="0" w:color="auto"/>
            <w:right w:val="none" w:sz="0" w:space="0" w:color="auto"/>
          </w:divBdr>
        </w:div>
        <w:div w:id="2023966304">
          <w:marLeft w:val="480"/>
          <w:marRight w:val="0"/>
          <w:marTop w:val="0"/>
          <w:marBottom w:val="0"/>
          <w:divBdr>
            <w:top w:val="none" w:sz="0" w:space="0" w:color="auto"/>
            <w:left w:val="none" w:sz="0" w:space="0" w:color="auto"/>
            <w:bottom w:val="none" w:sz="0" w:space="0" w:color="auto"/>
            <w:right w:val="none" w:sz="0" w:space="0" w:color="auto"/>
          </w:divBdr>
        </w:div>
        <w:div w:id="2045590990">
          <w:marLeft w:val="480"/>
          <w:marRight w:val="0"/>
          <w:marTop w:val="0"/>
          <w:marBottom w:val="0"/>
          <w:divBdr>
            <w:top w:val="none" w:sz="0" w:space="0" w:color="auto"/>
            <w:left w:val="none" w:sz="0" w:space="0" w:color="auto"/>
            <w:bottom w:val="none" w:sz="0" w:space="0" w:color="auto"/>
            <w:right w:val="none" w:sz="0" w:space="0" w:color="auto"/>
          </w:divBdr>
        </w:div>
      </w:divsChild>
    </w:div>
    <w:div w:id="1275821834">
      <w:bodyDiv w:val="1"/>
      <w:marLeft w:val="0"/>
      <w:marRight w:val="0"/>
      <w:marTop w:val="0"/>
      <w:marBottom w:val="0"/>
      <w:divBdr>
        <w:top w:val="none" w:sz="0" w:space="0" w:color="auto"/>
        <w:left w:val="none" w:sz="0" w:space="0" w:color="auto"/>
        <w:bottom w:val="none" w:sz="0" w:space="0" w:color="auto"/>
        <w:right w:val="none" w:sz="0" w:space="0" w:color="auto"/>
      </w:divBdr>
    </w:div>
    <w:div w:id="1365592205">
      <w:bodyDiv w:val="1"/>
      <w:marLeft w:val="0"/>
      <w:marRight w:val="0"/>
      <w:marTop w:val="0"/>
      <w:marBottom w:val="0"/>
      <w:divBdr>
        <w:top w:val="none" w:sz="0" w:space="0" w:color="auto"/>
        <w:left w:val="none" w:sz="0" w:space="0" w:color="auto"/>
        <w:bottom w:val="none" w:sz="0" w:space="0" w:color="auto"/>
        <w:right w:val="none" w:sz="0" w:space="0" w:color="auto"/>
      </w:divBdr>
    </w:div>
    <w:div w:id="1412432689">
      <w:bodyDiv w:val="1"/>
      <w:marLeft w:val="0"/>
      <w:marRight w:val="0"/>
      <w:marTop w:val="0"/>
      <w:marBottom w:val="0"/>
      <w:divBdr>
        <w:top w:val="none" w:sz="0" w:space="0" w:color="auto"/>
        <w:left w:val="none" w:sz="0" w:space="0" w:color="auto"/>
        <w:bottom w:val="none" w:sz="0" w:space="0" w:color="auto"/>
        <w:right w:val="none" w:sz="0" w:space="0" w:color="auto"/>
      </w:divBdr>
    </w:div>
    <w:div w:id="1583442416">
      <w:bodyDiv w:val="1"/>
      <w:marLeft w:val="0"/>
      <w:marRight w:val="0"/>
      <w:marTop w:val="0"/>
      <w:marBottom w:val="0"/>
      <w:divBdr>
        <w:top w:val="none" w:sz="0" w:space="0" w:color="auto"/>
        <w:left w:val="none" w:sz="0" w:space="0" w:color="auto"/>
        <w:bottom w:val="none" w:sz="0" w:space="0" w:color="auto"/>
        <w:right w:val="none" w:sz="0" w:space="0" w:color="auto"/>
      </w:divBdr>
    </w:div>
    <w:div w:id="1584224493">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baeldung.com/linux/run-script-on-startup"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veritas.com/support/en_US/article.100027250"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linux.die.net/man/8/pam_succeed_if"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ti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ixnfo.com/en/iptables-quick-setup-script.html" TargetMode="External"/><Relationship Id="rId20" Type="http://schemas.openxmlformats.org/officeDocument/2006/relationships/image" Target="media/image10.png"/><Relationship Id="rId41" Type="http://schemas.openxmlformats.org/officeDocument/2006/relationships/hyperlink" Target="https://www.howtoforge.com/tutorial/install-and-configure-isc-dhcp-server-in-debian-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P\Dropbox\ISEP\GUIA%20de%20produ&#231;&#227;o%20de%20trabalhos\TEMPLATE_RELATORIO.dotx"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CF1D2E2-BC30-4FA8-9628-32C95F111B3B}">
  <we:reference id="wa104382081" version="1.35.0.0" store="en-US" storeType="OMEX"/>
  <we:alternateReferences>
    <we:reference id="wa104382081" version="1.35.0.0" store="en-US" storeType="OMEX"/>
  </we:alternateReferences>
  <we:properties>
    <we:property name="MENDELEY_CITATIONS" value="[{&quot;citationID&quot;:&quot;MENDELEY_CITATION_d5178ea5-24d7-4685-b7ef-13d14708c02f&quot;,&quot;citationItems&quot;:[{&quot;id&quot;:&quot;20abd71c-650c-3943-a0e3-fb0ffa9418b0&quot;,&quot;itemData&quot;:{&quot;type&quot;:&quot;report&quot;,&quot;id&quot;:&quot;20abd71c-650c-3943-a0e3-fb0ffa9418b0&quot;,&quot;title&quot;:&quot;A Problemática do Apoio à Decisão para o Planeamento de Transportes de Mercadorias: Oportunidades para a OPT - Optimização e Planeamento de Transportes&quot;,&quot;author&quot;:[{&quot;family&quot;:&quot;Vasconcelos&quot;,&quot;given&quot;:&quot;Francisco de Magalhães e&quot;,&quot;parse-names&quot;:false,&quot;dropping-particle&quot;:&quot;&quot;,&quot;non-dropping-particle&quot;:&quot;&quot;}],&quot;issued&quot;:{&quot;date-parts&quot;:[[2010]]}},&quot;isTemporary&quot;:false}],&quot;properties&quot;:{&quot;noteIndex&quot;:0},&quot;isEdited&quot;:false,&quot;manualOverride&quot;:{&quot;isManuallyOverridden&quot;:true,&quot;citeprocText&quot;:&quot;(Vasconcelos, 2010)&quot;,&quot;manualOverrideText&quot;:&quot;(Vasconcelos, 2010).&quot;},&quot;citationTag&quot;:&quot;MENDELEY_CITATION_v3_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&quot;},{&quot;citationID&quot;:&quot;MENDELEY_CITATION_3e797d0d-8579-44fb-865e-870fecf8ac4c&quot;,&quot;citationItems&quot;:[{&quot;id&quot;:&quot;20abd71c-650c-3943-a0e3-fb0ffa9418b0&quot;,&quot;itemData&quot;:{&quot;type&quot;:&quot;report&quot;,&quot;id&quot;:&quot;20abd71c-650c-3943-a0e3-fb0ffa9418b0&quot;,&quot;title&quot;:&quot;A Problemática do Apoio à Decisão para o Planeamento de Transportes de Mercadorias: Oportunidades para a OPT - Optimização e Planeamento de Transportes&quot;,&quot;author&quot;:[{&quot;family&quot;:&quot;Vasconcelos&quot;,&quot;given&quot;:&quot;Francisco de Magalhães e&quot;,&quot;parse-names&quot;:false,&quot;dropping-particle&quot;:&quot;&quot;,&quot;non-dropping-particle&quot;:&quot;&quot;}],&quot;issued&quot;:{&quot;date-parts&quot;:[[2010]]}},&quot;isTemporary&quot;:false}],&quot;properties&quot;:{&quot;noteIndex&quot;:0},&quot;isEdited&quot;:false,&quot;manualOverride&quot;:{&quot;isManuallyOverridden&quot;:false,&quot;citeprocText&quot;:&quot;(Vasconcelos, 2010)&quot;,&quot;manualOverrideText&quot;:&quot;&quot;},&quot;citationTag&quot;:&quot;MENDELEY_CITATION_v3_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&quot;},{&quot;citationID&quot;:&quot;MENDELEY_CITATION_62ba8555-d1f3-4819-b192-7897df2a6056&quot;,&quot;citationItems&quot;:[{&quot;id&quot;:&quot;ea83e2b8-db6f-3706-962d-cf52969ccd17&quot;,&quot;itemData&quot;:{&quot;type&quot;:&quot;report&quot;,&quot;id&quot;:&quot;ea83e2b8-db6f-3706-962d-cf52969ccd17&quot;,&quot;title&quot;:&quot;ANÁLISE ESTRATÉGICA E DESENVOLVIMENTO DE UMA ESTRATÉGIA DE EXPANSÃO PARA A EVOLEO TECHNOLOGIES&quot;,&quot;author&quot;:[{&quot;family&quot;:&quot;Pinto&quot;,&quot;given&quot;:&quot;Maria Isabel Afonso&quot;,&quot;parse-names&quot;:false,&quot;dropping-particle&quot;:&quot;&quot;,&quot;non-dropping-particle&quot;:&quot;&quot;}],&quot;issued&quot;:{&quot;date-parts&quot;:[[2012]]}},&quot;isTemporary&quot;:false}],&quot;properties&quot;:{&quot;noteIndex&quot;:0},&quot;isEdited&quot;:false,&quot;manualOverride&quot;:{&quot;isManuallyOverridden&quot;:false,&quot;citeprocText&quot;:&quot;(Pinto, 2012)&quot;,&quot;manualOverrideText&quot;:&quot;&quot;},&quot;citationTag&quot;:&quot;MENDELEY_CITATION_v3_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&quot;},{&quot;citationID&quot;:&quot;MENDELEY_CITATION_dd30892b-7ca9-449f-85be-c8b9d9acb67e&quot;,&quot;citationItems&quot;:[{&quot;id&quot;:&quot;093a4630-a4a2-3b36-bdd5-9a5e51630534&quot;,&quot;itemData&quot;:{&quot;type&quot;:&quot;book&quot;,&quot;id&quot;:&quot;093a4630-a4a2-3b36-bdd5-9a5e51630534&quot;,&quot;title&quot;:&quot;Mercator XXI Teoria e Prática do Marketing&quot;,&quot;author&quot;:[{&quot;family&quot;:&quot;Lindon&quot;,&quot;given&quot;:&quot;Denis&quot;,&quot;parse-names&quot;:false,&quot;dropping-particle&quot;:&quot;&quot;,&quot;non-dropping-particle&quot;:&quot;&quot;},{&quot;family&quot;:&quot;Lendrevie&quot;,&quot;given&quot;:&quot;Jacques&quot;,&quot;parse-names&quot;:false,&quot;dropping-particle&quot;:&quot;&quot;,&quot;non-dropping-particle&quot;:&quot;&quot;},{&quot;family&quot;:&quot;Lévy&quot;,&quot;given&quot;:&quot;Julien&quot;,&quot;parse-names&quot;:false,&quot;dropping-particle&quot;:&quot;&quot;,&quot;non-dropping-particle&quot;:&quot;&quot;},{&quot;family&quot;:&quot;Dionísio&quot;,&quot;given&quot;:&quot;Pedro&quot;,&quot;parse-names&quot;:false,&quot;dropping-particle&quot;:&quot;&quot;,&quot;non-dropping-particle&quot;:&quot;&quot;},{&quot;family&quot;:&quot;Rodrigues&quot;,&quot;given&quot;:&quot;Joaquim Vicente&quot;,&quot;parse-names&quot;:false,&quot;dropping-particle&quot;:&quot;&quot;,&quot;non-dropping-particle&quot;:&quot;&quot;}],&quot;issued&quot;:{&quot;date-parts&quot;:[[1997]]},&quot;edition&quot;:&quot;10th&quot;,&quot;publisher&quot;:&quot;Publicações Dom Quixote&quot;},&quot;isTemporary&quot;:false}],&quot;properties&quot;:{&quot;noteIndex&quot;:0},&quot;isEdited&quot;:false,&quot;manualOverride&quot;:{&quot;isManuallyOverridden&quot;:true,&quot;citeprocText&quot;:&quot;(Lindon et al., 1997)&quot;,&quot;manualOverrideText&quot;:&quot;&quot;},&quot;citationTag&quot;:&quot;MENDELEY_CITATION_v3_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&quot;},{&quot;citationID&quot;:&quot;MENDELEY_CITATION_b369d57f-b839-4899-bc2f-582d3cc80b2d&quot;,&quot;citationItems&quot;:[{&quot;id&quot;:&quot;ea83e2b8-db6f-3706-962d-cf52969ccd17&quot;,&quot;itemData&quot;:{&quot;type&quot;:&quot;report&quot;,&quot;id&quot;:&quot;ea83e2b8-db6f-3706-962d-cf52969ccd17&quot;,&quot;title&quot;:&quot;ANÁLISE ESTRATÉGICA E DESENVOLVIMENTO DE UMA ESTRATÉGIA DE EXPANSÃO PARA A EVOLEO TECHNOLOGIES&quot;,&quot;author&quot;:[{&quot;family&quot;:&quot;Pinto&quot;,&quot;given&quot;:&quot;Maria Isabel Afonso&quot;,&quot;parse-names&quot;:false,&quot;dropping-particle&quot;:&quot;&quot;,&quot;non-dropping-particle&quot;:&quot;&quot;}],&quot;issued&quot;:{&quot;date-parts&quot;:[[2012]]}},&quot;isTemporary&quot;:false}],&quot;properties&quot;:{&quot;noteIndex&quot;:0},&quot;isEdited&quot;:false,&quot;manualOverride&quot;:{&quot;isManuallyOverridden&quot;:true,&quot;citeprocText&quot;:&quot;(Pinto, 2012)&quot;,&quot;manualOverrideText&quot;:&quot;&quot;},&quot;citationTag&quot;:&quot;MENDELEY_CITATION_v3_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&quot;},{&quot;citationID&quot;:&quot;MENDELEY_CITATION_137f89a6-5f5f-46fd-b052-f0291ef45974&quot;,&quot;citationItems&quot;:[{&quot;id&quot;:&quot;4ee322b8-c9bc-3ea4-8dd1-5c40f7269079&quot;,&quot;itemData&quot;:{&quot;type&quot;:&quot;webpage&quot;,&quot;id&quot;:&quot;4ee322b8-c9bc-3ea4-8dd1-5c40f7269079&quot;,&quot;title&quot;:&quot;Circular economy: definition, importance and benefits | News | European Parliament&quot;,&quot;issued&quot;:{&quot;date-parts&quot;:[[2021]]}},&quot;isTemporary&quot;:false}],&quot;properties&quot;:{&quot;noteIndex&quot;:0},&quot;isEdited&quot;:false,&quot;manualOverride&quot;:{&quot;isManuallyOverridden&quot;:false,&quot;citeprocText&quot;:&quot;(&lt;i&gt;Circular Economy: Definition, Importance and Benefits | News | European Parliament&lt;/i&gt;, 2021)&quot;,&quot;manualOverrideText&quot;:&quot;&quot;},&quot;citationTag&quot;:&quot;MENDELEY_CITATION_v3_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&quot;},{&quot;citationID&quot;:&quot;MENDELEY_CITATION_2021ad8a-934c-4186-b421-363ee517ee18&quot;,&quot;citationItems&quot;:[{&quot;id&quot;:&quot;b7a3c1c2-acbc-3f15-9a28-6c1b3db6cbe6&quot;,&quot;itemData&quot;:{&quot;type&quot;:&quot;article-journal&quot;,&quot;id&quot;:&quot;b7a3c1c2-acbc-3f15-9a28-6c1b3db6cbe6&quot;,&quot;title&quot;:&quot;The quest for a circular economy final definition: A scientific perspective&quot;,&quot;author&quot;:[{&quot;family&quot;:&quot;Nobre&quot;,&quot;given&quot;:&quot;Gustavo Cattelan&quot;,&quot;parse-names&quot;:false,&quot;dropping-particle&quot;:&quot;&quot;,&quot;non-dropping-particle&quot;:&quot;&quot;},{&quot;family&quot;:&quot;Tavares&quot;,&quot;given&quot;:&quot;Elaine&quot;,&quot;parse-names&quot;:false,&quot;dropping-particle&quot;:&quot;&quot;,&quot;non-dropping-particle&quot;:&quot;&quot;}],&quot;container-title&quot;:&quot;Journal of Cleaner Production&quot;,&quot;accessed&quot;:{&quot;date-parts&quot;:[[2021,11,5]]},&quot;DOI&quot;:&quot;10.1016/J.JCLEPRO.2021.127973&quot;,&quot;ISSN&quot;:&quot;0959-6526&quot;,&quot;issued&quot;:{&quot;date-parts&quot;:[[2021,9,10]]},&quot;page&quot;:&quot;127973&quot;,&quot;abstract&quot;:&quot;Circular Economy (CE) has been one of the most transformational tendencies for the past years. What seemed to be one more organizational hype, is now appearing as a global trend, affecting macro, meso and microenvironments, ranging from governments, global organizations (such as the UN), the whole private sector, science, to final consumers and individuals. Despite the numerous CE definitions, a common sense regarding what CE means is still subject of studies. This opens space for misinterpretation and misuse, as well as greenwashing and image depreciation risks. Consequently, some organizations tend to shape CE to their own definitions and paradigms rather than changing their businesses. This article builds on previous work and aims to establish a common-sense CE definition, separating it from its enablers and related concepts, which seem to be the root causes of misuse. We asked 44 worldwide CE experts PhDs the same question: “Using your own words, please describe what you understand by “Circular Economy”. Database was compiled and analysed through a coded framework and triangulated with the support of R statistical tool. The main outcome is a final definition proposal, along with a structured CE framework. It is expected this research will provide resources to allow standards organizations to establish formal cross-industry CE policies and regulations, leading to scales, targets, KPI's development for CE assessments and audits; and guide organizations and governments on their CE transition roadmaps.&quot;,&quot;publisher&quot;:&quot;Elsevier&quot;,&quot;volume&quot;:&quot;314&quot;},&quot;isTemporary&quot;:false}],&quot;properties&quot;:{&quot;noteIndex&quot;:0},&quot;isEdited&quot;:false,&quot;manualOverride&quot;:{&quot;isManuallyOverridden&quot;:false,&quot;citeprocText&quot;:&quot;(Nobre &amp;#38; Tavares, 2021)&quot;,&quot;manualOverrideText&quot;:&quot;&quot;},&quot;citationTag&quot;:&quot;MENDELEY_CITATION_v3_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&quot;},{&quot;citationID&quot;:&quot;MENDELEY_CITATION_39c5dafb-42ee-46b3-97b7-be23bc44b277&quot;,&quot;citationItems&quot;:[{&quot;id&quot;:&quot;3f4c93e8-20ac-32dc-895d-6a7ac572d71e&quot;,&quot;itemData&quot;:{&quot;type&quot;:&quot;article-journal&quot;,&quot;id&quot;:&quot;3f4c93e8-20ac-32dc-895d-6a7ac572d71e&quot;,&quot;title&quot;:&quot;OPT - Optimização e Planeamento de Transportes, Relatório de Estágio&quot;,&quot;author&quot;:[{&quot;family&quot;:&quot;Estácio&quot;,&quot;given&quot;:&quot;Rita Mafalda Teixeira&quot;,&quot;parse-names&quot;:false,&quot;dropping-particle&quot;:&quot;&quot;,&quot;non-dropping-particle&quot;:&quot;&quot;}],&quot;issued&quot;:{&quot;date-parts&quot;:[[2000]]}},&quot;isTemporary&quot;:false}],&quot;properties&quot;:{&quot;noteIndex&quot;:0},&quot;isEdited&quot;:false,&quot;manualOverride&quot;:{&quot;isManuallyOverridden&quot;:true,&quot;citeprocText&quot;:&quot;(Estácio, 2000)&quot;,&quot;manualOverrideText&quot;:&quot;(Estácio, 2000).&quot;},&quot;citationTag&quot;:&quot;MENDELEY_CITATION_v3_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&quot;}]"/>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3A866868CC3B4E4FB01BBECEEC634816" ma:contentTypeVersion="12" ma:contentTypeDescription="Create a new document." ma:contentTypeScope="" ma:versionID="f4e8eecaa277054aac5349844f34713a">
  <xsd:schema xmlns:xsd="http://www.w3.org/2001/XMLSchema" xmlns:xs="http://www.w3.org/2001/XMLSchema" xmlns:p="http://schemas.microsoft.com/office/2006/metadata/properties" xmlns:ns3="6d73545b-8cef-4243-9cba-7ecc389a5002" xmlns:ns4="7ed888f8-566b-4923-ac8f-1ce340ff1bfa" targetNamespace="http://schemas.microsoft.com/office/2006/metadata/properties" ma:root="true" ma:fieldsID="657d3fe90d739ce189c8fcf3287c155c" ns3:_="" ns4:_="">
    <xsd:import namespace="6d73545b-8cef-4243-9cba-7ecc389a5002"/>
    <xsd:import namespace="7ed888f8-566b-4923-ac8f-1ce340ff1bf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73545b-8cef-4243-9cba-7ecc389a50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ed888f8-566b-4923-ac8f-1ce340ff1bf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8BEE9C3-75AD-4607-B106-1B44B05722EA}">
  <ds:schemaRefs>
    <ds:schemaRef ds:uri="http://schemas.microsoft.com/sharepoint/v3/contenttype/forms"/>
  </ds:schemaRefs>
</ds:datastoreItem>
</file>

<file path=customXml/itemProps2.xml><?xml version="1.0" encoding="utf-8"?>
<ds:datastoreItem xmlns:ds="http://schemas.openxmlformats.org/officeDocument/2006/customXml" ds:itemID="{A02BD9CC-6025-4F76-BD90-0F1427CF0A0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C46D67E-02BF-4E37-8EF1-2391CC03D27F}">
  <ds:schemaRefs>
    <ds:schemaRef ds:uri="http://schemas.openxmlformats.org/officeDocument/2006/bibliography"/>
  </ds:schemaRefs>
</ds:datastoreItem>
</file>

<file path=customXml/itemProps4.xml><?xml version="1.0" encoding="utf-8"?>
<ds:datastoreItem xmlns:ds="http://schemas.openxmlformats.org/officeDocument/2006/customXml" ds:itemID="{07149143-31B8-4A8E-9DDD-3AFBAAABD9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73545b-8cef-4243-9cba-7ecc389a5002"/>
    <ds:schemaRef ds:uri="7ed888f8-566b-4923-ac8f-1ce340ff1b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TEMPLATE_RELATORIO.dotx</Template>
  <TotalTime>138</TotalTime>
  <Pages>1</Pages>
  <Words>1574</Words>
  <Characters>8502</Characters>
  <Application>Microsoft Office Word</Application>
  <DocSecurity>0</DocSecurity>
  <Lines>70</Lines>
  <Paragraphs>20</Paragraphs>
  <ScaleCrop>false</ScaleCrop>
  <HeadingPairs>
    <vt:vector size="2" baseType="variant">
      <vt:variant>
        <vt:lpstr>Título</vt:lpstr>
      </vt:variant>
      <vt:variant>
        <vt:i4>1</vt:i4>
      </vt:variant>
    </vt:vector>
  </HeadingPairs>
  <TitlesOfParts>
    <vt:vector size="1" baseType="lpstr">
      <vt:lpstr/>
    </vt:vector>
  </TitlesOfParts>
  <Company>ISEP</Company>
  <LinksUpToDate>false</LinksUpToDate>
  <CharactersWithSpaces>10056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Sousa</dc:creator>
  <cp:keywords/>
  <cp:lastModifiedBy>Pedro Fraga (1190947)</cp:lastModifiedBy>
  <cp:revision>8</cp:revision>
  <cp:lastPrinted>2021-12-05T23:09:00Z</cp:lastPrinted>
  <dcterms:created xsi:type="dcterms:W3CDTF">2021-12-05T03:41:00Z</dcterms:created>
  <dcterms:modified xsi:type="dcterms:W3CDTF">2021-12-05T23:09:00Z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TC100763239990</vt:lpwstr>
  </property>
  <property fmtid="{D5CDD505-2E9C-101B-9397-08002B2CF9AE}" pid="3" name="ContentTypeId">
    <vt:lpwstr>0x0101003A866868CC3B4E4FB01BBECEEC634816</vt:lpwstr>
  </property>
</Properties>
</file>